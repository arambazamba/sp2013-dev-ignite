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5491" w:rsidRPr="00423982" w:rsidRDefault="00397354" w:rsidP="004B0D0C">
      <w:pPr>
        <w:pStyle w:val="Heading1"/>
      </w:pPr>
      <w:bookmarkStart w:id="0" w:name="_Introduction"/>
      <w:bookmarkStart w:id="1" w:name="_Toc235932706"/>
      <w:bookmarkStart w:id="2" w:name="_Toc236017333"/>
      <w:bookmarkEnd w:id="0"/>
      <w:r>
        <w:t xml:space="preserve">SharePoint </w:t>
      </w:r>
      <w:r w:rsidR="008476F5">
        <w:t>2013</w:t>
      </w:r>
      <w:r w:rsidR="009B521C">
        <w:t xml:space="preserve"> Demo – </w:t>
      </w:r>
      <w:r w:rsidR="008476F5">
        <w:t>Structured Content &amp; Managed Navigation</w:t>
      </w:r>
    </w:p>
    <w:p w:rsidR="00065491" w:rsidRPr="00423982" w:rsidRDefault="00065491" w:rsidP="004B0D0C">
      <w:pPr>
        <w:pStyle w:val="Heading2"/>
      </w:pPr>
      <w:r w:rsidRPr="00423982">
        <w:t xml:space="preserve">Estimated time to complete this </w:t>
      </w:r>
      <w:r w:rsidR="009B521C">
        <w:t>demo</w:t>
      </w:r>
    </w:p>
    <w:p w:rsidR="00065491" w:rsidRPr="00423982" w:rsidRDefault="008520F6" w:rsidP="004B0D0C">
      <w:pPr>
        <w:pStyle w:val="IntroBodyText"/>
      </w:pPr>
      <w:r>
        <w:t>35</w:t>
      </w:r>
      <w:r w:rsidR="008476F5">
        <w:t xml:space="preserve"> </w:t>
      </w:r>
      <w:r w:rsidR="00065491" w:rsidRPr="00423982">
        <w:t xml:space="preserve">minutes </w:t>
      </w:r>
      <w:r>
        <w:t>(15 minutes if the first demo is completed before class)</w:t>
      </w:r>
    </w:p>
    <w:p w:rsidR="00065491" w:rsidRPr="00423982" w:rsidRDefault="00065491" w:rsidP="004B0D0C">
      <w:pPr>
        <w:pStyle w:val="Heading2"/>
      </w:pPr>
      <w:r w:rsidRPr="00423982">
        <w:t>Objectives</w:t>
      </w:r>
    </w:p>
    <w:p w:rsidR="00A149E2" w:rsidRPr="00423982" w:rsidRDefault="00A149E2" w:rsidP="00A149E2">
      <w:r w:rsidRPr="00423982">
        <w:t xml:space="preserve">This </w:t>
      </w:r>
      <w:r w:rsidR="00E365F0">
        <w:t>demo</w:t>
      </w:r>
      <w:r w:rsidRPr="00423982">
        <w:t xml:space="preserve"> uses virtual machines as described in the following table. Before you begin the </w:t>
      </w:r>
      <w:r w:rsidR="00E365F0">
        <w:t>demo</w:t>
      </w:r>
      <w:r w:rsidRPr="00423982">
        <w:t>, you must start the virtual machines and then log on to the computers.</w:t>
      </w:r>
    </w:p>
    <w:tbl>
      <w:tblPr>
        <w:tblStyle w:val="LightList-Accent1"/>
        <w:tblW w:w="0" w:type="auto"/>
        <w:tblInd w:w="720" w:type="dxa"/>
        <w:tblLook w:val="01A0" w:firstRow="1" w:lastRow="0" w:firstColumn="1" w:lastColumn="1" w:noHBand="0" w:noVBand="0"/>
      </w:tblPr>
      <w:tblGrid>
        <w:gridCol w:w="2178"/>
        <w:gridCol w:w="4666"/>
      </w:tblGrid>
      <w:tr w:rsidR="00A149E2" w:rsidRPr="00423982" w:rsidTr="005E4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A149E2" w:rsidRPr="004E71AA" w:rsidRDefault="00A149E2" w:rsidP="00A31609">
            <w:pPr>
              <w:pStyle w:val="TableHead"/>
              <w:rPr>
                <w:b/>
              </w:rPr>
            </w:pPr>
            <w:r w:rsidRPr="004E71AA">
              <w:rPr>
                <w:b/>
              </w:rPr>
              <w:t>Virtual Machine</w:t>
            </w:r>
          </w:p>
        </w:tc>
        <w:tc>
          <w:tcPr>
            <w:cnfStyle w:val="000100000000" w:firstRow="0" w:lastRow="0" w:firstColumn="0" w:lastColumn="1" w:oddVBand="0" w:evenVBand="0" w:oddHBand="0" w:evenHBand="0" w:firstRowFirstColumn="0" w:firstRowLastColumn="0" w:lastRowFirstColumn="0" w:lastRowLastColumn="0"/>
            <w:tcW w:w="4666" w:type="dxa"/>
          </w:tcPr>
          <w:p w:rsidR="00A149E2" w:rsidRPr="004E71AA" w:rsidRDefault="00A149E2" w:rsidP="00A31609">
            <w:pPr>
              <w:pStyle w:val="TableHead"/>
              <w:rPr>
                <w:b/>
              </w:rPr>
            </w:pPr>
            <w:r w:rsidRPr="004E71AA">
              <w:rPr>
                <w:b/>
              </w:rPr>
              <w:t>Role</w:t>
            </w:r>
          </w:p>
        </w:tc>
      </w:tr>
      <w:tr w:rsidR="005E47B7" w:rsidRPr="00423982" w:rsidTr="005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5E47B7" w:rsidRPr="004E71AA" w:rsidRDefault="005E47B7" w:rsidP="00745BB2">
            <w:pPr>
              <w:pStyle w:val="TableBody"/>
              <w:rPr>
                <w:b w:val="0"/>
              </w:rPr>
            </w:pPr>
            <w:r>
              <w:rPr>
                <w:b w:val="0"/>
              </w:rPr>
              <w:t>{Supplied by Instructor}</w:t>
            </w:r>
          </w:p>
        </w:tc>
        <w:tc>
          <w:tcPr>
            <w:cnfStyle w:val="000100000000" w:firstRow="0" w:lastRow="0" w:firstColumn="0" w:lastColumn="1" w:oddVBand="0" w:evenVBand="0" w:oddHBand="0" w:evenHBand="0" w:firstRowFirstColumn="0" w:firstRowLastColumn="0" w:lastRowFirstColumn="0" w:lastRowLastColumn="0"/>
            <w:tcW w:w="4666" w:type="dxa"/>
          </w:tcPr>
          <w:p w:rsidR="005E47B7" w:rsidRPr="004E71AA" w:rsidRDefault="005E47B7" w:rsidP="00745BB2">
            <w:pPr>
              <w:pStyle w:val="TableBody"/>
              <w:rPr>
                <w:b w:val="0"/>
              </w:rPr>
            </w:pPr>
            <w:r w:rsidRPr="004E71AA">
              <w:rPr>
                <w:b w:val="0"/>
              </w:rPr>
              <w:t>Domain Controller</w:t>
            </w:r>
          </w:p>
        </w:tc>
      </w:tr>
      <w:tr w:rsidR="005E47B7" w:rsidRPr="00423982" w:rsidTr="005E47B7">
        <w:tc>
          <w:tcPr>
            <w:cnfStyle w:val="001000000000" w:firstRow="0" w:lastRow="0" w:firstColumn="1" w:lastColumn="0" w:oddVBand="0" w:evenVBand="0" w:oddHBand="0" w:evenHBand="0" w:firstRowFirstColumn="0" w:firstRowLastColumn="0" w:lastRowFirstColumn="0" w:lastRowLastColumn="0"/>
            <w:tcW w:w="2178" w:type="dxa"/>
          </w:tcPr>
          <w:p w:rsidR="005E47B7" w:rsidRPr="004E71AA" w:rsidRDefault="005E47B7" w:rsidP="00745BB2">
            <w:pPr>
              <w:pStyle w:val="TableBody"/>
              <w:rPr>
                <w:b w:val="0"/>
              </w:rPr>
            </w:pPr>
            <w:r>
              <w:rPr>
                <w:b w:val="0"/>
              </w:rPr>
              <w:t>{Supplied by Instructor}</w:t>
            </w:r>
          </w:p>
        </w:tc>
        <w:tc>
          <w:tcPr>
            <w:cnfStyle w:val="000100000000" w:firstRow="0" w:lastRow="0" w:firstColumn="0" w:lastColumn="1" w:oddVBand="0" w:evenVBand="0" w:oddHBand="0" w:evenHBand="0" w:firstRowFirstColumn="0" w:firstRowLastColumn="0" w:lastRowFirstColumn="0" w:lastRowLastColumn="0"/>
            <w:tcW w:w="4666" w:type="dxa"/>
          </w:tcPr>
          <w:p w:rsidR="005E47B7" w:rsidRPr="004E71AA" w:rsidRDefault="005E47B7" w:rsidP="00745BB2">
            <w:pPr>
              <w:pStyle w:val="TableBody"/>
              <w:rPr>
                <w:b w:val="0"/>
              </w:rPr>
            </w:pPr>
            <w:r w:rsidRPr="004E71AA">
              <w:rPr>
                <w:b w:val="0"/>
              </w:rPr>
              <w:t>Actual SharePoint environment with Office client and other required software.</w:t>
            </w:r>
          </w:p>
        </w:tc>
      </w:tr>
    </w:tbl>
    <w:p w:rsidR="00A149E2" w:rsidRDefault="00A149E2" w:rsidP="00A149E2">
      <w:r>
        <w:br/>
      </w:r>
      <w:r w:rsidR="00D50C34" w:rsidRPr="00D50C34">
        <w:t>All user accounts in this lab use the password {Supplied by Instructor}.</w:t>
      </w:r>
      <w:r w:rsidRPr="00344061">
        <w:t xml:space="preserve">  </w:t>
      </w:r>
    </w:p>
    <w:p w:rsidR="00A149E2" w:rsidRDefault="00A149E2" w:rsidP="00A149E2">
      <w:pPr>
        <w:pStyle w:val="Heading2"/>
      </w:pPr>
      <w:r>
        <w:t>Setup Script</w:t>
      </w:r>
    </w:p>
    <w:p w:rsidR="00A149E2" w:rsidRDefault="00A149E2" w:rsidP="00A149E2">
      <w:r>
        <w:t xml:space="preserve">This </w:t>
      </w:r>
      <w:r w:rsidR="00E365F0">
        <w:t>demo</w:t>
      </w:r>
      <w:r w:rsidR="00E365F0" w:rsidRPr="00423982">
        <w:t xml:space="preserve"> </w:t>
      </w:r>
      <w:r>
        <w:t xml:space="preserve">assumes you have a Web application created at </w:t>
      </w:r>
      <w:hyperlink r:id="rId10" w:history="1">
        <w:r w:rsidRPr="00E3038F">
          <w:rPr>
            <w:rStyle w:val="Hyperlink"/>
            <w:rFonts w:cstheme="minorBidi"/>
          </w:rPr>
          <w:t>http://intranet.contoso.com</w:t>
        </w:r>
      </w:hyperlink>
      <w:r>
        <w:t>. If you do not already have that, create that now.</w:t>
      </w:r>
    </w:p>
    <w:p w:rsidR="00A149E2" w:rsidRDefault="00A149E2" w:rsidP="00A149E2">
      <w:r>
        <w:t xml:space="preserve">In the files provided with the </w:t>
      </w:r>
      <w:r w:rsidR="00E365F0">
        <w:t>demo</w:t>
      </w:r>
      <w:r>
        <w:t xml:space="preserve">, run the batch file called </w:t>
      </w:r>
      <w:r w:rsidRPr="00880B13">
        <w:rPr>
          <w:b/>
        </w:rPr>
        <w:t>SetupModule.bat</w:t>
      </w:r>
      <w:r>
        <w:t xml:space="preserve"> by double clicking it. This file will execute a PowerShell script that will create two new site collections at </w:t>
      </w:r>
      <w:hyperlink r:id="rId11" w:history="1">
        <w:r w:rsidRPr="00E3038F">
          <w:rPr>
            <w:rStyle w:val="Hyperlink"/>
            <w:rFonts w:cstheme="minorBidi"/>
          </w:rPr>
          <w:t>http://intranet.contoso.com</w:t>
        </w:r>
      </w:hyperlink>
      <w:r>
        <w:rPr>
          <w:rFonts w:cs="Times New Roman"/>
        </w:rPr>
        <w:t xml:space="preserve"> and </w:t>
      </w:r>
      <w:hyperlink r:id="rId12" w:history="1">
        <w:r w:rsidRPr="00E3038F">
          <w:rPr>
            <w:rStyle w:val="Hyperlink"/>
          </w:rPr>
          <w:t>http://intranet.contoso.com/sites/wcm</w:t>
        </w:r>
      </w:hyperlink>
      <w:r>
        <w:t xml:space="preserve">. </w:t>
      </w:r>
    </w:p>
    <w:tbl>
      <w:tblPr>
        <w:tblStyle w:val="TableGrid"/>
        <w:tblW w:w="0" w:type="auto"/>
        <w:tblInd w:w="817" w:type="dxa"/>
        <w:tblLook w:val="04A0" w:firstRow="1" w:lastRow="0" w:firstColumn="1" w:lastColumn="0" w:noHBand="0" w:noVBand="1"/>
      </w:tblPr>
      <w:tblGrid>
        <w:gridCol w:w="7796"/>
      </w:tblGrid>
      <w:tr w:rsidR="00A149E2" w:rsidTr="00A31609">
        <w:tc>
          <w:tcPr>
            <w:tcW w:w="7796" w:type="dxa"/>
            <w:tcBorders>
              <w:top w:val="single" w:sz="4" w:space="0" w:color="000000"/>
              <w:left w:val="single" w:sz="4" w:space="0" w:color="000000"/>
              <w:bottom w:val="single" w:sz="4" w:space="0" w:color="000000"/>
              <w:right w:val="single" w:sz="4" w:space="0" w:color="000000"/>
            </w:tcBorders>
            <w:vAlign w:val="center"/>
            <w:hideMark/>
          </w:tcPr>
          <w:p w:rsidR="00A149E2" w:rsidRDefault="00A149E2" w:rsidP="00A31609">
            <w:pPr>
              <w:pStyle w:val="AA-Normal"/>
              <w:jc w:val="left"/>
              <w:rPr>
                <w:b/>
                <w:i/>
              </w:rPr>
            </w:pPr>
            <w:r>
              <w:rPr>
                <w:noProof/>
              </w:rPr>
              <w:drawing>
                <wp:inline distT="0" distB="0" distL="0" distR="0" wp14:anchorId="005259B3" wp14:editId="7247D74E">
                  <wp:extent cx="180975" cy="180975"/>
                  <wp:effectExtent l="0" t="0" r="9525" b="9525"/>
                  <wp:docPr id="2" name="Picture 2" descr="Description: C:\Users\vesaj\Pictures\DVD_ART36\Artwork_Imagery\Icons - Illustrations\_ SUPER VISTA STYLE\yield sign red white exclamation 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C:\Users\vesaj\Pictures\DVD_ART36\Artwork_Imagery\Icons - Illustrations\_ SUPER VISTA STYLE\yield sign red white exclamation poi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noProof/>
              </w:rPr>
              <w:t xml:space="preserve">  </w:t>
            </w:r>
            <w:r w:rsidRPr="006E2570">
              <w:rPr>
                <w:noProof/>
              </w:rPr>
              <w:t xml:space="preserve"> </w:t>
            </w:r>
            <w:r w:rsidRPr="006E2570">
              <w:rPr>
                <w:b/>
                <w:noProof/>
              </w:rPr>
              <w:t>Important</w:t>
            </w:r>
          </w:p>
        </w:tc>
      </w:tr>
      <w:tr w:rsidR="00A149E2" w:rsidTr="00A31609">
        <w:tc>
          <w:tcPr>
            <w:tcW w:w="7796" w:type="dxa"/>
            <w:tcBorders>
              <w:top w:val="single" w:sz="4" w:space="0" w:color="000000"/>
              <w:left w:val="single" w:sz="4" w:space="0" w:color="000000"/>
              <w:bottom w:val="single" w:sz="4" w:space="0" w:color="000000"/>
              <w:right w:val="single" w:sz="4" w:space="0" w:color="000000"/>
            </w:tcBorders>
            <w:hideMark/>
          </w:tcPr>
          <w:p w:rsidR="00A149E2" w:rsidRDefault="00A149E2" w:rsidP="00A31609">
            <w:pPr>
              <w:pStyle w:val="AA-Normal"/>
            </w:pPr>
            <w:r>
              <w:rPr>
                <w:i/>
              </w:rPr>
              <w:t>It is important you run this batch file to create the site collection before working through any of the exercises as the exercises contain instructions for working with this specific site collection at the specific URL created by the script.</w:t>
            </w:r>
          </w:p>
        </w:tc>
      </w:tr>
    </w:tbl>
    <w:p w:rsidR="00A149E2" w:rsidRDefault="00A149E2" w:rsidP="00A149E2">
      <w:r>
        <w:t xml:space="preserve">The script will first check to see if there is already a site collection at the specified address. If there is it will delete the site collection before creating it. Therefore if you run into problems with the </w:t>
      </w:r>
      <w:r w:rsidR="00E365F0">
        <w:t>demo</w:t>
      </w:r>
      <w:r>
        <w:t>, feel free to rerun the batch file to reset the environment and restart the exercise.</w:t>
      </w:r>
    </w:p>
    <w:tbl>
      <w:tblPr>
        <w:tblStyle w:val="TableGrid"/>
        <w:tblW w:w="0" w:type="auto"/>
        <w:tblInd w:w="817" w:type="dxa"/>
        <w:tblLook w:val="04A0" w:firstRow="1" w:lastRow="0" w:firstColumn="1" w:lastColumn="0" w:noHBand="0" w:noVBand="1"/>
      </w:tblPr>
      <w:tblGrid>
        <w:gridCol w:w="7796"/>
      </w:tblGrid>
      <w:tr w:rsidR="00A149E2" w:rsidTr="00A31609">
        <w:tc>
          <w:tcPr>
            <w:tcW w:w="7796" w:type="dxa"/>
            <w:tcBorders>
              <w:top w:val="single" w:sz="4" w:space="0" w:color="000000"/>
              <w:left w:val="single" w:sz="4" w:space="0" w:color="000000"/>
              <w:bottom w:val="single" w:sz="4" w:space="0" w:color="000000"/>
              <w:right w:val="single" w:sz="4" w:space="0" w:color="000000"/>
            </w:tcBorders>
            <w:vAlign w:val="center"/>
            <w:hideMark/>
          </w:tcPr>
          <w:p w:rsidR="00A149E2" w:rsidRDefault="00A149E2" w:rsidP="00A31609">
            <w:pPr>
              <w:pStyle w:val="AA-Normal"/>
              <w:jc w:val="left"/>
              <w:rPr>
                <w:b/>
                <w:i/>
              </w:rPr>
            </w:pPr>
            <w:r>
              <w:rPr>
                <w:noProof/>
              </w:rPr>
              <w:lastRenderedPageBreak/>
              <w:drawing>
                <wp:inline distT="0" distB="0" distL="0" distR="0" wp14:anchorId="491BBCC7" wp14:editId="482606AB">
                  <wp:extent cx="180975" cy="180975"/>
                  <wp:effectExtent l="0" t="0" r="9525" b="9525"/>
                  <wp:docPr id="1" name="Picture 1" descr="Description: C:\Users\vesaj\Pictures\DVD_ART36\Artwork_Imagery\Icons - Illustrations\_ SUPER VISTA STYLE\yield sign red white exclamation 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C:\Users\vesaj\Pictures\DVD_ART36\Artwork_Imagery\Icons - Illustrations\_ SUPER VISTA STYLE\yield sign red white exclamation poi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noProof/>
              </w:rPr>
              <w:t xml:space="preserve">  </w:t>
            </w:r>
            <w:r w:rsidRPr="006E2570">
              <w:rPr>
                <w:noProof/>
              </w:rPr>
              <w:t xml:space="preserve"> </w:t>
            </w:r>
            <w:r w:rsidRPr="006E2570">
              <w:rPr>
                <w:b/>
                <w:noProof/>
              </w:rPr>
              <w:t>Important</w:t>
            </w:r>
          </w:p>
        </w:tc>
      </w:tr>
      <w:tr w:rsidR="00A149E2" w:rsidTr="00A31609">
        <w:tc>
          <w:tcPr>
            <w:tcW w:w="7796" w:type="dxa"/>
            <w:tcBorders>
              <w:top w:val="single" w:sz="4" w:space="0" w:color="000000"/>
              <w:left w:val="single" w:sz="4" w:space="0" w:color="000000"/>
              <w:bottom w:val="single" w:sz="4" w:space="0" w:color="000000"/>
              <w:right w:val="single" w:sz="4" w:space="0" w:color="000000"/>
            </w:tcBorders>
            <w:hideMark/>
          </w:tcPr>
          <w:p w:rsidR="00A149E2" w:rsidRDefault="00A149E2" w:rsidP="00A149E2">
            <w:pPr>
              <w:pStyle w:val="AA-Normal"/>
            </w:pPr>
            <w:r>
              <w:rPr>
                <w:i/>
              </w:rPr>
              <w:t>It is strongly recommended to run through the first demo in this document before you teach this in front of the class. It takes a considerable amount of time to get through as you have to run a full index on the content at least two times (5-10m for each crawl). Instead, after setting up the environment by running through the first demo, start the second demo by simply providing a click though overview explaining what the first demo did.</w:t>
            </w:r>
          </w:p>
        </w:tc>
      </w:tr>
    </w:tbl>
    <w:p w:rsidR="00A149E2" w:rsidRDefault="00A149E2" w:rsidP="00A149E2"/>
    <w:p w:rsidR="00501819" w:rsidRDefault="00501819">
      <w:pPr>
        <w:rPr>
          <w:rFonts w:asciiTheme="majorHAnsi" w:eastAsiaTheme="majorEastAsia" w:hAnsiTheme="majorHAnsi" w:cstheme="majorBidi"/>
          <w:b/>
          <w:bCs/>
          <w:color w:val="0072C6"/>
          <w:sz w:val="32"/>
          <w:szCs w:val="28"/>
        </w:rPr>
      </w:pPr>
      <w:r>
        <w:br w:type="page"/>
      </w:r>
    </w:p>
    <w:p w:rsidR="00065491" w:rsidRPr="00E90074" w:rsidRDefault="00A149E2" w:rsidP="004B0D0C">
      <w:pPr>
        <w:pStyle w:val="Heading1"/>
      </w:pPr>
      <w:r>
        <w:lastRenderedPageBreak/>
        <w:t>Setup Content Catalog, Taxonomy &amp; Configure Search</w:t>
      </w:r>
    </w:p>
    <w:p w:rsidR="00065491" w:rsidRPr="004B0D0C" w:rsidRDefault="00A149E2" w:rsidP="004B0D0C">
      <w:r>
        <w:t>In this demo you will run a utility that will create a new site collection based on the Publishing Portal site collection and create a new catalog list with sample data and taxonomy to use for classifying the content. Finally you’ll configure search to index the content &amp; create a few managed properties.</w:t>
      </w:r>
    </w:p>
    <w:bookmarkEnd w:id="1"/>
    <w:bookmarkEnd w:id="2"/>
    <w:p w:rsidR="00A149E2" w:rsidRPr="00423982" w:rsidRDefault="00A149E2" w:rsidP="00A149E2">
      <w:pPr>
        <w:pStyle w:val="Heading2"/>
      </w:pPr>
      <w:r>
        <w:t>Step 1 - Create Product Catalog &amp; Taxonomy</w:t>
      </w:r>
    </w:p>
    <w:p w:rsidR="00A149E2" w:rsidRPr="00423982" w:rsidRDefault="00A149E2" w:rsidP="00A149E2">
      <w:pPr>
        <w:pStyle w:val="ProcedureLeadin"/>
        <w:ind w:left="0"/>
      </w:pPr>
      <w:r>
        <w:t>In this task you will run a utility that will create a new Catalog list in a site collection, fill it with sample data and create a taxonomy that will be used by this catalog.</w:t>
      </w:r>
    </w:p>
    <w:p w:rsidR="00A149E2" w:rsidRPr="00145683" w:rsidRDefault="00A149E2" w:rsidP="00A149E2">
      <w:pPr>
        <w:pStyle w:val="TaskSetupInstructions"/>
      </w:pPr>
      <w:r w:rsidRPr="00145683">
        <w:t xml:space="preserve">Begin this task logged on to </w:t>
      </w:r>
      <w:r w:rsidR="007C6B3F">
        <w:rPr>
          <w:b/>
        </w:rPr>
        <w:t>SP as CORP\Administrator</w:t>
      </w:r>
      <w:r w:rsidRPr="00145683">
        <w:t>.</w:t>
      </w:r>
    </w:p>
    <w:p w:rsidR="007C6B3F" w:rsidRDefault="007C6B3F" w:rsidP="007C6B3F">
      <w:pPr>
        <w:pStyle w:val="Ln1"/>
        <w:numPr>
          <w:ilvl w:val="0"/>
          <w:numId w:val="11"/>
        </w:numPr>
      </w:pPr>
      <w:r>
        <w:t>Ensure the Managed Metadata Service Application is configured for the lab.</w:t>
      </w:r>
    </w:p>
    <w:p w:rsidR="007C6B3F" w:rsidRDefault="007C6B3F" w:rsidP="007C6B3F">
      <w:pPr>
        <w:pStyle w:val="Ln1"/>
        <w:numPr>
          <w:ilvl w:val="1"/>
          <w:numId w:val="11"/>
        </w:numPr>
      </w:pPr>
      <w:r>
        <w:t xml:space="preserve">Open </w:t>
      </w:r>
      <w:r>
        <w:rPr>
          <w:b/>
        </w:rPr>
        <w:t>Central Administration</w:t>
      </w:r>
      <w:r>
        <w:t xml:space="preserve"> and navigate to Application Management / Manage Service Applications.  </w:t>
      </w:r>
    </w:p>
    <w:p w:rsidR="007C6B3F" w:rsidRDefault="007C6B3F" w:rsidP="007C6B3F">
      <w:pPr>
        <w:pStyle w:val="Ln1"/>
        <w:numPr>
          <w:ilvl w:val="1"/>
          <w:numId w:val="11"/>
        </w:numPr>
      </w:pPr>
      <w:r>
        <w:t xml:space="preserve">Click the Managed Metadata Service Application proxy (the second one in the list) and choose </w:t>
      </w:r>
      <w:r>
        <w:rPr>
          <w:b/>
        </w:rPr>
        <w:t>Properties</w:t>
      </w:r>
      <w:r>
        <w:t>.</w:t>
      </w:r>
    </w:p>
    <w:p w:rsidR="007C6B3F" w:rsidRDefault="007C6B3F" w:rsidP="007C6B3F">
      <w:pPr>
        <w:pStyle w:val="Ln1"/>
        <w:numPr>
          <w:ilvl w:val="1"/>
          <w:numId w:val="11"/>
        </w:numPr>
      </w:pPr>
      <w:r>
        <w:t xml:space="preserve">Make sure that </w:t>
      </w:r>
      <w:proofErr w:type="gramStart"/>
      <w:r>
        <w:rPr>
          <w:b/>
        </w:rPr>
        <w:t>This</w:t>
      </w:r>
      <w:proofErr w:type="gramEnd"/>
      <w:r>
        <w:rPr>
          <w:b/>
        </w:rPr>
        <w:t xml:space="preserve"> service application is the default storage location for Keywords</w:t>
      </w:r>
      <w:r>
        <w:t xml:space="preserve"> and </w:t>
      </w:r>
      <w:r>
        <w:rPr>
          <w:b/>
        </w:rPr>
        <w:t>This service application is the default storage location for column specific term sets</w:t>
      </w:r>
      <w:r>
        <w:t xml:space="preserve"> are both </w:t>
      </w:r>
      <w:r>
        <w:rPr>
          <w:b/>
        </w:rPr>
        <w:t>checked.</w:t>
      </w:r>
    </w:p>
    <w:p w:rsidR="00A149E2" w:rsidRDefault="00A149E2" w:rsidP="00A149E2">
      <w:pPr>
        <w:pStyle w:val="Ln1"/>
        <w:numPr>
          <w:ilvl w:val="0"/>
          <w:numId w:val="11"/>
        </w:numPr>
      </w:pPr>
      <w:r>
        <w:t xml:space="preserve">In the files supplied with this </w:t>
      </w:r>
      <w:r w:rsidR="00E365F0">
        <w:t>demo</w:t>
      </w:r>
      <w:r w:rsidR="00E365F0" w:rsidRPr="00423982">
        <w:t xml:space="preserve"> </w:t>
      </w:r>
      <w:r>
        <w:t xml:space="preserve">you will find a subfolder </w:t>
      </w:r>
      <w:proofErr w:type="spellStart"/>
      <w:r>
        <w:rPr>
          <w:b/>
        </w:rPr>
        <w:t>SiteSetup</w:t>
      </w:r>
      <w:proofErr w:type="spellEnd"/>
      <w:r>
        <w:t>. Open a command prompt (</w:t>
      </w:r>
      <w:r w:rsidRPr="009F515D">
        <w:rPr>
          <w:b/>
        </w:rPr>
        <w:t xml:space="preserve">Start </w:t>
      </w:r>
      <w:r w:rsidRPr="009F515D">
        <w:rPr>
          <w:b/>
        </w:rPr>
        <w:sym w:font="Wingdings" w:char="F0E0"/>
      </w:r>
      <w:r w:rsidRPr="009F515D">
        <w:rPr>
          <w:b/>
        </w:rPr>
        <w:t xml:space="preserve"> Accessories </w:t>
      </w:r>
      <w:r w:rsidRPr="009F515D">
        <w:rPr>
          <w:b/>
        </w:rPr>
        <w:sym w:font="Wingdings" w:char="F0E0"/>
      </w:r>
      <w:r w:rsidRPr="009F515D">
        <w:rPr>
          <w:b/>
        </w:rPr>
        <w:t xml:space="preserve"> Command Prompt</w:t>
      </w:r>
      <w:r>
        <w:t>) and change directory to this folder.</w:t>
      </w:r>
    </w:p>
    <w:p w:rsidR="00A149E2" w:rsidRDefault="00A149E2" w:rsidP="00A149E2">
      <w:pPr>
        <w:pStyle w:val="Ln1"/>
        <w:numPr>
          <w:ilvl w:val="0"/>
          <w:numId w:val="11"/>
        </w:numPr>
      </w:pPr>
      <w:r>
        <w:t xml:space="preserve">Run the executable file, </w:t>
      </w:r>
      <w:r w:rsidRPr="009F515D">
        <w:rPr>
          <w:b/>
        </w:rPr>
        <w:t>SharePointImport.exe</w:t>
      </w:r>
      <w:r>
        <w:t xml:space="preserve">, by typing it in and pressing </w:t>
      </w:r>
      <w:r w:rsidRPr="009F515D">
        <w:rPr>
          <w:b/>
        </w:rPr>
        <w:t>ENTER</w:t>
      </w:r>
      <w:r>
        <w:t>.</w:t>
      </w:r>
    </w:p>
    <w:p w:rsidR="00A149E2" w:rsidRDefault="00A149E2" w:rsidP="00A149E2">
      <w:pPr>
        <w:pStyle w:val="Ln1"/>
        <w:numPr>
          <w:ilvl w:val="0"/>
          <w:numId w:val="11"/>
        </w:numPr>
      </w:pPr>
      <w:r>
        <w:t xml:space="preserve">While the import utility runs you will see it display its progress. The job of the importer is to create a new site collection &amp; sample data used in the site throughout this </w:t>
      </w:r>
      <w:r w:rsidR="00E365F0">
        <w:t>demo</w:t>
      </w:r>
      <w:r>
        <w:t>. In addition it will create a taxonomy used for searching and navigating the content in the list.</w:t>
      </w:r>
    </w:p>
    <w:p w:rsidR="00A149E2" w:rsidRDefault="00A149E2" w:rsidP="00A149E2">
      <w:pPr>
        <w:pStyle w:val="Ln1"/>
        <w:numPr>
          <w:ilvl w:val="0"/>
          <w:numId w:val="11"/>
        </w:numPr>
      </w:pPr>
      <w:r>
        <w:t>When the import utility completes, close the command prompt.</w:t>
      </w:r>
    </w:p>
    <w:p w:rsidR="00A149E2" w:rsidRDefault="00A149E2" w:rsidP="00A149E2">
      <w:pPr>
        <w:pStyle w:val="Heading2"/>
      </w:pPr>
      <w:r>
        <w:t>Step 2 - Verify Product Catalog &amp; Taxonomy Created</w:t>
      </w:r>
    </w:p>
    <w:p w:rsidR="00A149E2" w:rsidRDefault="00A149E2" w:rsidP="00A149E2">
      <w:r>
        <w:t>In this task you will verify that the product catalog and taxonomy were properly created in your environment.</w:t>
      </w:r>
    </w:p>
    <w:p w:rsidR="00A149E2" w:rsidRPr="00145683" w:rsidRDefault="00A149E2" w:rsidP="00A149E2">
      <w:pPr>
        <w:pStyle w:val="TaskSetupInstructions"/>
      </w:pPr>
      <w:r w:rsidRPr="00145683">
        <w:lastRenderedPageBreak/>
        <w:t xml:space="preserve">Begin this task logged on to </w:t>
      </w:r>
      <w:r w:rsidR="007C6B3F">
        <w:rPr>
          <w:b/>
        </w:rPr>
        <w:t>SP as CORP\Administrator</w:t>
      </w:r>
      <w:r w:rsidRPr="00145683">
        <w:t>.</w:t>
      </w:r>
    </w:p>
    <w:p w:rsidR="00A149E2" w:rsidRDefault="00A149E2" w:rsidP="00A149E2">
      <w:pPr>
        <w:pStyle w:val="Ln1"/>
        <w:numPr>
          <w:ilvl w:val="0"/>
          <w:numId w:val="26"/>
        </w:numPr>
      </w:pPr>
      <w:r>
        <w:t>After running the import utility, you need to verify all the correct content has been created.</w:t>
      </w:r>
    </w:p>
    <w:p w:rsidR="00A149E2" w:rsidRDefault="00A149E2" w:rsidP="00A149E2">
      <w:pPr>
        <w:pStyle w:val="Ln1"/>
        <w:numPr>
          <w:ilvl w:val="0"/>
          <w:numId w:val="26"/>
        </w:numPr>
      </w:pPr>
      <w:r>
        <w:t xml:space="preserve">Open the browser and navigate to the following site: </w:t>
      </w:r>
      <w:hyperlink r:id="rId14" w:history="1">
        <w:r w:rsidRPr="00E3038F">
          <w:rPr>
            <w:rStyle w:val="Hyperlink"/>
            <w:rFonts w:cstheme="minorBidi"/>
          </w:rPr>
          <w:t>http://intranet.contoso.com/sites/ProductCatalog</w:t>
        </w:r>
      </w:hyperlink>
      <w:r>
        <w:t>.</w:t>
      </w:r>
    </w:p>
    <w:p w:rsidR="00A149E2" w:rsidRDefault="00A149E2" w:rsidP="00A149E2">
      <w:pPr>
        <w:pStyle w:val="Ln1"/>
        <w:numPr>
          <w:ilvl w:val="0"/>
          <w:numId w:val="26"/>
        </w:numPr>
      </w:pPr>
      <w:r>
        <w:t xml:space="preserve">Verify there is a list called </w:t>
      </w:r>
      <w:proofErr w:type="spellStart"/>
      <w:r w:rsidRPr="00104FFA">
        <w:rPr>
          <w:b/>
        </w:rPr>
        <w:t>ContosoProducts</w:t>
      </w:r>
      <w:proofErr w:type="spellEnd"/>
      <w:r>
        <w:t xml:space="preserve"> using the </w:t>
      </w:r>
      <w:r w:rsidR="00C27BC3">
        <w:rPr>
          <w:b/>
        </w:rPr>
        <w:t>Site Contents</w:t>
      </w:r>
      <w:r>
        <w:t xml:space="preserve"> link in the </w:t>
      </w:r>
      <w:r w:rsidRPr="008A54FA">
        <w:rPr>
          <w:b/>
        </w:rPr>
        <w:t>Quick Launch</w:t>
      </w:r>
      <w:r>
        <w:t xml:space="preserve"> navigation and selecting the </w:t>
      </w:r>
      <w:proofErr w:type="spellStart"/>
      <w:r w:rsidRPr="00104FFA">
        <w:rPr>
          <w:b/>
        </w:rPr>
        <w:t>ContosoProducts</w:t>
      </w:r>
      <w:proofErr w:type="spellEnd"/>
      <w:r>
        <w:t xml:space="preserve"> app. This list should contain some data:</w:t>
      </w:r>
    </w:p>
    <w:p w:rsidR="00A149E2" w:rsidRDefault="00C27BC3" w:rsidP="00A149E2">
      <w:pPr>
        <w:pStyle w:val="Ln1"/>
        <w:numPr>
          <w:ilvl w:val="0"/>
          <w:numId w:val="0"/>
        </w:numPr>
        <w:ind w:left="720"/>
      </w:pPr>
      <w:r>
        <w:rPr>
          <w:noProof/>
        </w:rPr>
        <w:drawing>
          <wp:inline distT="0" distB="0" distL="0" distR="0" wp14:anchorId="380DB1CF" wp14:editId="269CFA50">
            <wp:extent cx="4972050" cy="163238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74884" cy="1633314"/>
                    </a:xfrm>
                    <a:prstGeom prst="rect">
                      <a:avLst/>
                    </a:prstGeom>
                  </pic:spPr>
                </pic:pic>
              </a:graphicData>
            </a:graphic>
          </wp:inline>
        </w:drawing>
      </w:r>
    </w:p>
    <w:p w:rsidR="00A149E2" w:rsidRDefault="00C27BC3" w:rsidP="00A149E2">
      <w:pPr>
        <w:pStyle w:val="Ln1"/>
        <w:numPr>
          <w:ilvl w:val="0"/>
          <w:numId w:val="0"/>
        </w:numPr>
        <w:ind w:left="720"/>
      </w:pPr>
      <w:r>
        <w:rPr>
          <w:noProof/>
        </w:rPr>
        <w:drawing>
          <wp:inline distT="0" distB="0" distL="0" distR="0" wp14:anchorId="62074442" wp14:editId="13EB76E1">
            <wp:extent cx="4286250" cy="36263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89093" cy="3628775"/>
                    </a:xfrm>
                    <a:prstGeom prst="rect">
                      <a:avLst/>
                    </a:prstGeom>
                  </pic:spPr>
                </pic:pic>
              </a:graphicData>
            </a:graphic>
          </wp:inline>
        </w:drawing>
      </w:r>
    </w:p>
    <w:p w:rsidR="00A149E2" w:rsidRDefault="00A149E2" w:rsidP="00A149E2">
      <w:pPr>
        <w:pStyle w:val="Ln1"/>
        <w:numPr>
          <w:ilvl w:val="0"/>
          <w:numId w:val="26"/>
        </w:numPr>
      </w:pPr>
      <w:r>
        <w:lastRenderedPageBreak/>
        <w:t xml:space="preserve">Next, ensure the taxonomy was created for the </w:t>
      </w:r>
      <w:proofErr w:type="spellStart"/>
      <w:r>
        <w:t>ContosoProducts</w:t>
      </w:r>
      <w:proofErr w:type="spellEnd"/>
      <w:r>
        <w:t xml:space="preserve"> catalog. Select the gear in the top-right corner of the site and select </w:t>
      </w:r>
      <w:r w:rsidRPr="006A1711">
        <w:rPr>
          <w:b/>
        </w:rPr>
        <w:t>Site Settings</w:t>
      </w:r>
      <w:r>
        <w:t>.</w:t>
      </w:r>
    </w:p>
    <w:p w:rsidR="00A149E2" w:rsidRDefault="00C27BC3" w:rsidP="00A149E2">
      <w:pPr>
        <w:pStyle w:val="Ln1"/>
        <w:numPr>
          <w:ilvl w:val="0"/>
          <w:numId w:val="0"/>
        </w:numPr>
        <w:ind w:left="720"/>
      </w:pPr>
      <w:r>
        <w:rPr>
          <w:noProof/>
        </w:rPr>
        <w:drawing>
          <wp:inline distT="0" distB="0" distL="0" distR="0" wp14:anchorId="5EBD82C2" wp14:editId="274E37ED">
            <wp:extent cx="2447619" cy="28857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47619" cy="2885714"/>
                    </a:xfrm>
                    <a:prstGeom prst="rect">
                      <a:avLst/>
                    </a:prstGeom>
                  </pic:spPr>
                </pic:pic>
              </a:graphicData>
            </a:graphic>
          </wp:inline>
        </w:drawing>
      </w:r>
      <w:r w:rsidR="00A149E2">
        <w:t xml:space="preserve"> </w:t>
      </w:r>
    </w:p>
    <w:p w:rsidR="00A149E2" w:rsidRDefault="00A149E2" w:rsidP="00A149E2">
      <w:pPr>
        <w:pStyle w:val="Ln1"/>
        <w:numPr>
          <w:ilvl w:val="0"/>
          <w:numId w:val="26"/>
        </w:numPr>
      </w:pPr>
      <w:r>
        <w:t xml:space="preserve">On the </w:t>
      </w:r>
      <w:r w:rsidRPr="006A1711">
        <w:rPr>
          <w:b/>
        </w:rPr>
        <w:t>Site Settings</w:t>
      </w:r>
      <w:r>
        <w:t xml:space="preserve"> page, under the </w:t>
      </w:r>
      <w:r w:rsidRPr="006A1711">
        <w:rPr>
          <w:b/>
        </w:rPr>
        <w:t>Site Administration</w:t>
      </w:r>
      <w:r>
        <w:t xml:space="preserve"> section, select </w:t>
      </w:r>
      <w:r w:rsidRPr="006A1711">
        <w:rPr>
          <w:b/>
        </w:rPr>
        <w:t>Term Store Management</w:t>
      </w:r>
      <w:r>
        <w:t>.</w:t>
      </w:r>
    </w:p>
    <w:p w:rsidR="00A149E2" w:rsidRDefault="00A149E2" w:rsidP="00A149E2">
      <w:pPr>
        <w:pStyle w:val="Ln1"/>
        <w:numPr>
          <w:ilvl w:val="0"/>
          <w:numId w:val="26"/>
        </w:numPr>
      </w:pPr>
      <w:r>
        <w:t xml:space="preserve">Verify that a term set called </w:t>
      </w:r>
      <w:r w:rsidRPr="003A1ACF">
        <w:rPr>
          <w:b/>
        </w:rPr>
        <w:t>Product Hierarchy</w:t>
      </w:r>
      <w:r>
        <w:t xml:space="preserve"> in the current site collection is present using the </w:t>
      </w:r>
      <w:r w:rsidRPr="003A1ACF">
        <w:rPr>
          <w:b/>
        </w:rPr>
        <w:t>Term Store Management Tool</w:t>
      </w:r>
      <w:r>
        <w:t>:</w:t>
      </w:r>
    </w:p>
    <w:p w:rsidR="00A149E2" w:rsidRDefault="00A149E2" w:rsidP="00A149E2">
      <w:pPr>
        <w:pStyle w:val="Ln1"/>
        <w:numPr>
          <w:ilvl w:val="0"/>
          <w:numId w:val="0"/>
        </w:numPr>
        <w:ind w:left="720"/>
      </w:pPr>
      <w:r>
        <w:rPr>
          <w:noProof/>
        </w:rPr>
        <w:drawing>
          <wp:inline distT="0" distB="0" distL="0" distR="0" wp14:anchorId="6A5901ED" wp14:editId="73ABC08E">
            <wp:extent cx="6222921" cy="3133725"/>
            <wp:effectExtent l="0" t="0" r="6985" b="0"/>
            <wp:docPr id="5" name="Picture 5" descr="D:\Mesh\My Clients\Microsoft\2011-FY11Q3-Q4 - O15 training kit\O15 Project\Ignite DEV - Modules\ECM+WCM\WCM\GYBO Screenshots\StepA\5-31-2012 1-04-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esh\My Clients\Microsoft\2011-FY11Q3-Q4 - O15 training kit\O15 Project\Ignite DEV - Modules\ECM+WCM\WCM\GYBO Screenshots\StepA\5-31-2012 1-04-34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22921" cy="3133725"/>
                    </a:xfrm>
                    <a:prstGeom prst="rect">
                      <a:avLst/>
                    </a:prstGeom>
                    <a:noFill/>
                    <a:ln>
                      <a:noFill/>
                    </a:ln>
                  </pic:spPr>
                </pic:pic>
              </a:graphicData>
            </a:graphic>
          </wp:inline>
        </w:drawing>
      </w:r>
    </w:p>
    <w:p w:rsidR="00A149E2" w:rsidRDefault="00A149E2" w:rsidP="00A149E2">
      <w:pPr>
        <w:pStyle w:val="Heading2"/>
      </w:pPr>
      <w:r>
        <w:lastRenderedPageBreak/>
        <w:t>Step 3 - Configure Search &amp; Managed Properties</w:t>
      </w:r>
    </w:p>
    <w:p w:rsidR="00A149E2" w:rsidRDefault="00A149E2" w:rsidP="00A149E2">
      <w:r>
        <w:t>In this task you will configure the search service application and create a few managed properties that will be used in a later exercise.</w:t>
      </w:r>
    </w:p>
    <w:p w:rsidR="00A149E2" w:rsidRPr="00145683" w:rsidRDefault="00A149E2" w:rsidP="00A149E2">
      <w:pPr>
        <w:pStyle w:val="TaskSetupInstructions"/>
      </w:pPr>
      <w:r w:rsidRPr="00145683">
        <w:t xml:space="preserve">Begin this task logged on to </w:t>
      </w:r>
      <w:r w:rsidR="007C6B3F">
        <w:rPr>
          <w:b/>
        </w:rPr>
        <w:t>SP as CORP\Administrator</w:t>
      </w:r>
      <w:r w:rsidRPr="00145683">
        <w:t>.</w:t>
      </w:r>
    </w:p>
    <w:p w:rsidR="00A149E2" w:rsidRDefault="00A149E2" w:rsidP="00A149E2">
      <w:pPr>
        <w:pStyle w:val="Ln1"/>
        <w:numPr>
          <w:ilvl w:val="0"/>
          <w:numId w:val="27"/>
        </w:numPr>
      </w:pPr>
      <w:r>
        <w:t xml:space="preserve">Navigate to Central Administration by selecting </w:t>
      </w:r>
      <w:r w:rsidRPr="00C90703">
        <w:rPr>
          <w:b/>
        </w:rPr>
        <w:t xml:space="preserve">Start </w:t>
      </w:r>
      <w:r w:rsidRPr="00C90703">
        <w:rPr>
          <w:b/>
        </w:rPr>
        <w:sym w:font="Wingdings" w:char="F0E0"/>
      </w:r>
      <w:r w:rsidRPr="00C90703">
        <w:rPr>
          <w:b/>
        </w:rPr>
        <w:t xml:space="preserve"> All Programs </w:t>
      </w:r>
      <w:r w:rsidRPr="00C90703">
        <w:rPr>
          <w:b/>
        </w:rPr>
        <w:sym w:font="Wingdings" w:char="F0E0"/>
      </w:r>
      <w:r w:rsidRPr="00C90703">
        <w:rPr>
          <w:b/>
        </w:rPr>
        <w:t xml:space="preserve"> </w:t>
      </w:r>
      <w:r w:rsidR="00C27BC3">
        <w:rPr>
          <w:b/>
        </w:rPr>
        <w:t xml:space="preserve">Microsoft SharePoint 2013 Products </w:t>
      </w:r>
      <w:r w:rsidR="00C27BC3">
        <w:rPr>
          <w:b/>
        </w:rPr>
        <w:t> SharePoint 2013 Central Administration</w:t>
      </w:r>
      <w:r>
        <w:t>.</w:t>
      </w:r>
    </w:p>
    <w:p w:rsidR="00A149E2" w:rsidRDefault="00A149E2" w:rsidP="00A149E2">
      <w:pPr>
        <w:pStyle w:val="Ln1"/>
        <w:numPr>
          <w:ilvl w:val="0"/>
          <w:numId w:val="27"/>
        </w:numPr>
      </w:pPr>
      <w:r>
        <w:t xml:space="preserve">Under the </w:t>
      </w:r>
      <w:r w:rsidRPr="00805997">
        <w:rPr>
          <w:b/>
        </w:rPr>
        <w:t>Application Management</w:t>
      </w:r>
      <w:r>
        <w:t xml:space="preserve">, select </w:t>
      </w:r>
      <w:r w:rsidRPr="00805997">
        <w:rPr>
          <w:b/>
        </w:rPr>
        <w:t>Manage Service Applications</w:t>
      </w:r>
      <w:r>
        <w:t>.</w:t>
      </w:r>
    </w:p>
    <w:p w:rsidR="00A149E2" w:rsidRDefault="00A149E2" w:rsidP="00A149E2">
      <w:pPr>
        <w:pStyle w:val="Ln1"/>
        <w:numPr>
          <w:ilvl w:val="0"/>
          <w:numId w:val="27"/>
        </w:numPr>
      </w:pPr>
      <w:r>
        <w:t xml:space="preserve">Select the service application </w:t>
      </w:r>
      <w:r w:rsidRPr="00805997">
        <w:rPr>
          <w:b/>
        </w:rPr>
        <w:t>Search Service Application</w:t>
      </w:r>
      <w:r>
        <w:t>.</w:t>
      </w:r>
    </w:p>
    <w:p w:rsidR="00A149E2" w:rsidRDefault="00A149E2" w:rsidP="00A149E2">
      <w:pPr>
        <w:pStyle w:val="Ln1"/>
        <w:numPr>
          <w:ilvl w:val="0"/>
          <w:numId w:val="27"/>
        </w:numPr>
      </w:pPr>
      <w:r>
        <w:t xml:space="preserve">Before creating managed properties you need to make the search service application aware of all content properties. To do this, you must crawl the content. Start a full crawl of the </w:t>
      </w:r>
      <w:proofErr w:type="spellStart"/>
      <w:r>
        <w:t>ContosoProducts</w:t>
      </w:r>
      <w:proofErr w:type="spellEnd"/>
      <w:r>
        <w:t xml:space="preserve"> catalog:</w:t>
      </w:r>
    </w:p>
    <w:p w:rsidR="00A149E2" w:rsidRDefault="00A149E2" w:rsidP="00A149E2">
      <w:pPr>
        <w:pStyle w:val="Ln1"/>
        <w:numPr>
          <w:ilvl w:val="1"/>
          <w:numId w:val="27"/>
        </w:numPr>
      </w:pPr>
      <w:r>
        <w:t xml:space="preserve">Select </w:t>
      </w:r>
      <w:r w:rsidRPr="006856B6">
        <w:rPr>
          <w:b/>
        </w:rPr>
        <w:t>Content Sources</w:t>
      </w:r>
      <w:r>
        <w:t xml:space="preserve"> in the left-hand list of links on the </w:t>
      </w:r>
      <w:r w:rsidRPr="006856B6">
        <w:rPr>
          <w:b/>
        </w:rPr>
        <w:t>Search Service Application: Search Administration</w:t>
      </w:r>
      <w:r>
        <w:t xml:space="preserve"> page.</w:t>
      </w:r>
    </w:p>
    <w:p w:rsidR="00A149E2" w:rsidRDefault="00A149E2" w:rsidP="00A149E2">
      <w:pPr>
        <w:pStyle w:val="Ln1"/>
        <w:numPr>
          <w:ilvl w:val="1"/>
          <w:numId w:val="27"/>
        </w:numPr>
      </w:pPr>
      <w:r>
        <w:t xml:space="preserve">Select the </w:t>
      </w:r>
      <w:r w:rsidRPr="006856B6">
        <w:rPr>
          <w:b/>
        </w:rPr>
        <w:t>Local SharePoint Sites</w:t>
      </w:r>
      <w:r>
        <w:t xml:space="preserve"> and pick </w:t>
      </w:r>
      <w:r w:rsidRPr="006856B6">
        <w:rPr>
          <w:b/>
        </w:rPr>
        <w:t>Start Full Crawl</w:t>
      </w:r>
      <w:r>
        <w:t>.</w:t>
      </w:r>
    </w:p>
    <w:p w:rsidR="00A149E2" w:rsidRDefault="00A149E2" w:rsidP="00A149E2">
      <w:pPr>
        <w:pStyle w:val="Ln1"/>
        <w:numPr>
          <w:ilvl w:val="0"/>
          <w:numId w:val="0"/>
        </w:numPr>
        <w:ind w:left="1080"/>
      </w:pPr>
      <w:r>
        <w:rPr>
          <w:noProof/>
        </w:rPr>
        <w:drawing>
          <wp:inline distT="0" distB="0" distL="0" distR="0" wp14:anchorId="1F06F12A" wp14:editId="685E892F">
            <wp:extent cx="2533334" cy="1933333"/>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33334" cy="1933333"/>
                    </a:xfrm>
                    <a:prstGeom prst="rect">
                      <a:avLst/>
                    </a:prstGeom>
                  </pic:spPr>
                </pic:pic>
              </a:graphicData>
            </a:graphic>
          </wp:inline>
        </w:drawing>
      </w:r>
    </w:p>
    <w:p w:rsidR="00A149E2" w:rsidRDefault="00A149E2" w:rsidP="00A149E2">
      <w:pPr>
        <w:pStyle w:val="Ln1"/>
        <w:numPr>
          <w:ilvl w:val="1"/>
          <w:numId w:val="27"/>
        </w:numPr>
      </w:pPr>
      <w:r>
        <w:t xml:space="preserve">This step might take 5-10 minutes depending on the performance of the server you are working on. Click the </w:t>
      </w:r>
      <w:r w:rsidRPr="006856B6">
        <w:rPr>
          <w:b/>
        </w:rPr>
        <w:t>Refresh</w:t>
      </w:r>
      <w:r>
        <w:t xml:space="preserve"> link at the top of the page to monitor the progress of the crawl.</w:t>
      </w:r>
    </w:p>
    <w:p w:rsidR="00A149E2" w:rsidRDefault="00A149E2" w:rsidP="00A149E2">
      <w:pPr>
        <w:pStyle w:val="Ln1"/>
        <w:numPr>
          <w:ilvl w:val="1"/>
          <w:numId w:val="27"/>
        </w:numPr>
      </w:pPr>
      <w:r>
        <w:t>When the crawl is finished, proceed to the next step.</w:t>
      </w:r>
    </w:p>
    <w:p w:rsidR="00A149E2" w:rsidRDefault="00A149E2" w:rsidP="00A149E2">
      <w:pPr>
        <w:pStyle w:val="Ln1"/>
        <w:numPr>
          <w:ilvl w:val="0"/>
          <w:numId w:val="27"/>
        </w:numPr>
      </w:pPr>
      <w:r>
        <w:t xml:space="preserve">Once the content has been crawled you can create a few managed properties that will be used to find the content in the catalog. Select the </w:t>
      </w:r>
      <w:r w:rsidRPr="00B6070F">
        <w:rPr>
          <w:b/>
        </w:rPr>
        <w:t>Search Schema</w:t>
      </w:r>
      <w:r>
        <w:t xml:space="preserve"> link in the left-hand navigation.</w:t>
      </w:r>
    </w:p>
    <w:p w:rsidR="00A149E2" w:rsidRDefault="00A149E2" w:rsidP="00A149E2">
      <w:pPr>
        <w:pStyle w:val="Ln1"/>
        <w:numPr>
          <w:ilvl w:val="0"/>
          <w:numId w:val="27"/>
        </w:numPr>
      </w:pPr>
      <w:r>
        <w:lastRenderedPageBreak/>
        <w:t xml:space="preserve">Create a new managed property by clicking the </w:t>
      </w:r>
      <w:r w:rsidRPr="00B6070F">
        <w:rPr>
          <w:b/>
        </w:rPr>
        <w:t>New Managed Property</w:t>
      </w:r>
      <w:r>
        <w:t xml:space="preserve"> link and using the following information to create it (leave the default values for any selections not specified in the following list) and click </w:t>
      </w:r>
      <w:r w:rsidRPr="00B6070F">
        <w:rPr>
          <w:b/>
        </w:rPr>
        <w:t>OK</w:t>
      </w:r>
      <w:r>
        <w:t xml:space="preserve"> at the end:</w:t>
      </w:r>
    </w:p>
    <w:p w:rsidR="00A149E2" w:rsidRDefault="00A149E2" w:rsidP="00A149E2">
      <w:pPr>
        <w:pStyle w:val="Ln1"/>
        <w:numPr>
          <w:ilvl w:val="1"/>
          <w:numId w:val="27"/>
        </w:numPr>
      </w:pPr>
      <w:r w:rsidRPr="00B6070F">
        <w:rPr>
          <w:b/>
        </w:rPr>
        <w:t>Property Name:</w:t>
      </w:r>
      <w:r>
        <w:t xml:space="preserve"> </w:t>
      </w:r>
      <w:proofErr w:type="spellStart"/>
      <w:r>
        <w:t>ItemId</w:t>
      </w:r>
      <w:proofErr w:type="spellEnd"/>
    </w:p>
    <w:p w:rsidR="00A149E2" w:rsidRDefault="00A149E2" w:rsidP="00A149E2">
      <w:pPr>
        <w:pStyle w:val="Ln1"/>
        <w:numPr>
          <w:ilvl w:val="1"/>
          <w:numId w:val="27"/>
        </w:numPr>
      </w:pPr>
      <w:r w:rsidRPr="00B6070F">
        <w:rPr>
          <w:b/>
        </w:rPr>
        <w:t>Type:</w:t>
      </w:r>
      <w:r>
        <w:t xml:space="preserve"> Text</w:t>
      </w:r>
    </w:p>
    <w:p w:rsidR="00A149E2" w:rsidRDefault="00A149E2" w:rsidP="00A149E2">
      <w:pPr>
        <w:pStyle w:val="Ln1"/>
        <w:numPr>
          <w:ilvl w:val="1"/>
          <w:numId w:val="27"/>
        </w:numPr>
      </w:pPr>
      <w:r w:rsidRPr="00B6070F">
        <w:rPr>
          <w:b/>
        </w:rPr>
        <w:t>Searchable:</w:t>
      </w:r>
      <w:r>
        <w:t xml:space="preserve"> Checked</w:t>
      </w:r>
    </w:p>
    <w:p w:rsidR="00A149E2" w:rsidRDefault="00A149E2" w:rsidP="00A149E2">
      <w:pPr>
        <w:pStyle w:val="Ln1"/>
        <w:numPr>
          <w:ilvl w:val="1"/>
          <w:numId w:val="27"/>
        </w:numPr>
      </w:pPr>
      <w:proofErr w:type="spellStart"/>
      <w:r w:rsidRPr="00B6070F">
        <w:rPr>
          <w:b/>
        </w:rPr>
        <w:t>Queryable</w:t>
      </w:r>
      <w:proofErr w:type="spellEnd"/>
      <w:r w:rsidRPr="00B6070F">
        <w:rPr>
          <w:b/>
        </w:rPr>
        <w:t>:</w:t>
      </w:r>
      <w:r>
        <w:t xml:space="preserve"> Checked</w:t>
      </w:r>
    </w:p>
    <w:p w:rsidR="00A149E2" w:rsidRDefault="00A149E2" w:rsidP="00A149E2">
      <w:pPr>
        <w:pStyle w:val="Ln1"/>
        <w:numPr>
          <w:ilvl w:val="1"/>
          <w:numId w:val="27"/>
        </w:numPr>
      </w:pPr>
      <w:r w:rsidRPr="00B6070F">
        <w:rPr>
          <w:b/>
        </w:rPr>
        <w:t>Retrievable:</w:t>
      </w:r>
      <w:r>
        <w:t xml:space="preserve"> Checked</w:t>
      </w:r>
    </w:p>
    <w:p w:rsidR="00A149E2" w:rsidRDefault="00A149E2" w:rsidP="00A149E2">
      <w:pPr>
        <w:pStyle w:val="Ln1"/>
        <w:numPr>
          <w:ilvl w:val="1"/>
          <w:numId w:val="27"/>
        </w:numPr>
      </w:pPr>
      <w:r w:rsidRPr="00B6070F">
        <w:rPr>
          <w:b/>
        </w:rPr>
        <w:t>Token Normalization:</w:t>
      </w:r>
      <w:r>
        <w:t xml:space="preserve"> Checked</w:t>
      </w:r>
    </w:p>
    <w:p w:rsidR="00A149E2" w:rsidRPr="00B6070F" w:rsidRDefault="00A149E2" w:rsidP="00A149E2">
      <w:pPr>
        <w:pStyle w:val="Ln1"/>
        <w:numPr>
          <w:ilvl w:val="1"/>
          <w:numId w:val="27"/>
        </w:numPr>
        <w:rPr>
          <w:b/>
        </w:rPr>
      </w:pPr>
      <w:r w:rsidRPr="00B6070F">
        <w:rPr>
          <w:b/>
        </w:rPr>
        <w:t xml:space="preserve">Mappings to Crawled Properties: </w:t>
      </w:r>
    </w:p>
    <w:p w:rsidR="00A149E2" w:rsidRDefault="00A149E2" w:rsidP="00A149E2">
      <w:pPr>
        <w:pStyle w:val="Ln1"/>
        <w:numPr>
          <w:ilvl w:val="0"/>
          <w:numId w:val="0"/>
        </w:numPr>
        <w:ind w:left="1080"/>
      </w:pPr>
      <w:r>
        <w:rPr>
          <w:noProof/>
        </w:rPr>
        <w:drawing>
          <wp:inline distT="0" distB="0" distL="0" distR="0" wp14:anchorId="0DC1C15F" wp14:editId="5D23FF33">
            <wp:extent cx="5943600" cy="19989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998980"/>
                    </a:xfrm>
                    <a:prstGeom prst="rect">
                      <a:avLst/>
                    </a:prstGeom>
                  </pic:spPr>
                </pic:pic>
              </a:graphicData>
            </a:graphic>
          </wp:inline>
        </w:drawing>
      </w:r>
    </w:p>
    <w:p w:rsidR="00A149E2" w:rsidRDefault="00A149E2" w:rsidP="00A149E2">
      <w:pPr>
        <w:pStyle w:val="Ln1"/>
        <w:numPr>
          <w:ilvl w:val="0"/>
          <w:numId w:val="27"/>
        </w:numPr>
      </w:pPr>
      <w:r>
        <w:t>Repeat the process to create the following additional managed properties:</w:t>
      </w:r>
    </w:p>
    <w:tbl>
      <w:tblPr>
        <w:tblStyle w:val="TableGrid"/>
        <w:tblW w:w="9114" w:type="dxa"/>
        <w:tblInd w:w="1080" w:type="dxa"/>
        <w:tblLook w:val="04A0" w:firstRow="1" w:lastRow="0" w:firstColumn="1" w:lastColumn="0" w:noHBand="0" w:noVBand="1"/>
      </w:tblPr>
      <w:tblGrid>
        <w:gridCol w:w="1562"/>
        <w:gridCol w:w="3727"/>
        <w:gridCol w:w="2152"/>
        <w:gridCol w:w="1835"/>
      </w:tblGrid>
      <w:tr w:rsidR="00A149E2" w:rsidTr="00A31609">
        <w:tc>
          <w:tcPr>
            <w:tcW w:w="1536" w:type="dxa"/>
          </w:tcPr>
          <w:p w:rsidR="00A149E2" w:rsidRPr="00B6070F" w:rsidRDefault="00A149E2" w:rsidP="00A31609">
            <w:pPr>
              <w:pStyle w:val="Ln1"/>
              <w:numPr>
                <w:ilvl w:val="0"/>
                <w:numId w:val="0"/>
              </w:numPr>
              <w:rPr>
                <w:b/>
              </w:rPr>
            </w:pPr>
            <w:r w:rsidRPr="00B6070F">
              <w:rPr>
                <w:b/>
              </w:rPr>
              <w:t>Property Name</w:t>
            </w:r>
          </w:p>
        </w:tc>
        <w:tc>
          <w:tcPr>
            <w:tcW w:w="3651" w:type="dxa"/>
          </w:tcPr>
          <w:p w:rsidR="00A149E2" w:rsidRDefault="00A149E2" w:rsidP="00A31609">
            <w:pPr>
              <w:pStyle w:val="Ln1"/>
              <w:numPr>
                <w:ilvl w:val="0"/>
                <w:numId w:val="0"/>
              </w:numPr>
            </w:pPr>
            <w:r>
              <w:t>Category</w:t>
            </w:r>
          </w:p>
        </w:tc>
        <w:tc>
          <w:tcPr>
            <w:tcW w:w="2106" w:type="dxa"/>
          </w:tcPr>
          <w:p w:rsidR="00A149E2" w:rsidRDefault="00A149E2" w:rsidP="00A31609">
            <w:pPr>
              <w:pStyle w:val="Ln1"/>
              <w:numPr>
                <w:ilvl w:val="0"/>
                <w:numId w:val="0"/>
              </w:numPr>
            </w:pPr>
            <w:r>
              <w:t>Price</w:t>
            </w:r>
          </w:p>
        </w:tc>
        <w:tc>
          <w:tcPr>
            <w:tcW w:w="1821" w:type="dxa"/>
          </w:tcPr>
          <w:p w:rsidR="00A149E2" w:rsidRDefault="00A149E2" w:rsidP="00A31609">
            <w:pPr>
              <w:pStyle w:val="Ln1"/>
              <w:numPr>
                <w:ilvl w:val="0"/>
                <w:numId w:val="0"/>
              </w:numPr>
            </w:pPr>
            <w:r>
              <w:t>Color</w:t>
            </w:r>
          </w:p>
        </w:tc>
      </w:tr>
      <w:tr w:rsidR="00A149E2" w:rsidTr="00A31609">
        <w:tc>
          <w:tcPr>
            <w:tcW w:w="1536" w:type="dxa"/>
          </w:tcPr>
          <w:p w:rsidR="00A149E2" w:rsidRPr="00B6070F" w:rsidRDefault="00A149E2" w:rsidP="00A31609">
            <w:pPr>
              <w:pStyle w:val="Ln1"/>
              <w:numPr>
                <w:ilvl w:val="0"/>
                <w:numId w:val="0"/>
              </w:numPr>
              <w:rPr>
                <w:b/>
              </w:rPr>
            </w:pPr>
            <w:r w:rsidRPr="00B6070F">
              <w:rPr>
                <w:b/>
              </w:rPr>
              <w:t>Type</w:t>
            </w:r>
          </w:p>
        </w:tc>
        <w:tc>
          <w:tcPr>
            <w:tcW w:w="3651" w:type="dxa"/>
          </w:tcPr>
          <w:p w:rsidR="00A149E2" w:rsidRDefault="00A149E2" w:rsidP="00A31609">
            <w:pPr>
              <w:pStyle w:val="Ln1"/>
              <w:numPr>
                <w:ilvl w:val="0"/>
                <w:numId w:val="0"/>
              </w:numPr>
            </w:pPr>
            <w:r>
              <w:t>Text</w:t>
            </w:r>
          </w:p>
        </w:tc>
        <w:tc>
          <w:tcPr>
            <w:tcW w:w="2106" w:type="dxa"/>
          </w:tcPr>
          <w:p w:rsidR="00A149E2" w:rsidRDefault="00A149E2" w:rsidP="00A31609">
            <w:pPr>
              <w:pStyle w:val="Ln1"/>
              <w:numPr>
                <w:ilvl w:val="0"/>
                <w:numId w:val="0"/>
              </w:numPr>
            </w:pPr>
            <w:r>
              <w:t>Integer</w:t>
            </w:r>
          </w:p>
        </w:tc>
        <w:tc>
          <w:tcPr>
            <w:tcW w:w="1821" w:type="dxa"/>
          </w:tcPr>
          <w:p w:rsidR="00A149E2" w:rsidRDefault="00A149E2" w:rsidP="00A31609">
            <w:pPr>
              <w:pStyle w:val="Ln1"/>
              <w:numPr>
                <w:ilvl w:val="0"/>
                <w:numId w:val="0"/>
              </w:numPr>
            </w:pPr>
            <w:r>
              <w:t>Text</w:t>
            </w:r>
          </w:p>
        </w:tc>
      </w:tr>
      <w:tr w:rsidR="00A149E2" w:rsidTr="00A31609">
        <w:tc>
          <w:tcPr>
            <w:tcW w:w="1536" w:type="dxa"/>
          </w:tcPr>
          <w:p w:rsidR="00A149E2" w:rsidRPr="00B6070F" w:rsidRDefault="00A149E2" w:rsidP="00A31609">
            <w:pPr>
              <w:pStyle w:val="Ln1"/>
              <w:numPr>
                <w:ilvl w:val="0"/>
                <w:numId w:val="0"/>
              </w:numPr>
              <w:rPr>
                <w:b/>
              </w:rPr>
            </w:pPr>
            <w:r w:rsidRPr="00B6070F">
              <w:rPr>
                <w:b/>
              </w:rPr>
              <w:t>Searchable</w:t>
            </w:r>
          </w:p>
        </w:tc>
        <w:tc>
          <w:tcPr>
            <w:tcW w:w="3651" w:type="dxa"/>
          </w:tcPr>
          <w:p w:rsidR="00A149E2" w:rsidRDefault="00A149E2" w:rsidP="00A31609">
            <w:pPr>
              <w:pStyle w:val="Ln1"/>
              <w:numPr>
                <w:ilvl w:val="0"/>
                <w:numId w:val="0"/>
              </w:numPr>
            </w:pPr>
            <w:r>
              <w:t>Checked</w:t>
            </w:r>
          </w:p>
        </w:tc>
        <w:tc>
          <w:tcPr>
            <w:tcW w:w="2106" w:type="dxa"/>
          </w:tcPr>
          <w:p w:rsidR="00A149E2" w:rsidRDefault="00A149E2" w:rsidP="00A31609">
            <w:pPr>
              <w:pStyle w:val="Ln1"/>
              <w:numPr>
                <w:ilvl w:val="0"/>
                <w:numId w:val="0"/>
              </w:numPr>
            </w:pPr>
            <w:r>
              <w:t>Checked</w:t>
            </w:r>
          </w:p>
        </w:tc>
        <w:tc>
          <w:tcPr>
            <w:tcW w:w="1821" w:type="dxa"/>
          </w:tcPr>
          <w:p w:rsidR="00A149E2" w:rsidRDefault="00A149E2" w:rsidP="00A31609">
            <w:pPr>
              <w:pStyle w:val="Ln1"/>
              <w:numPr>
                <w:ilvl w:val="0"/>
                <w:numId w:val="0"/>
              </w:numPr>
            </w:pPr>
            <w:r>
              <w:t>Checked</w:t>
            </w:r>
          </w:p>
        </w:tc>
      </w:tr>
      <w:tr w:rsidR="00A149E2" w:rsidTr="00A31609">
        <w:tc>
          <w:tcPr>
            <w:tcW w:w="1536" w:type="dxa"/>
          </w:tcPr>
          <w:p w:rsidR="00A149E2" w:rsidRPr="00B6070F" w:rsidRDefault="00A149E2" w:rsidP="00A31609">
            <w:pPr>
              <w:pStyle w:val="Ln1"/>
              <w:numPr>
                <w:ilvl w:val="0"/>
                <w:numId w:val="0"/>
              </w:numPr>
              <w:rPr>
                <w:b/>
              </w:rPr>
            </w:pPr>
            <w:proofErr w:type="spellStart"/>
            <w:r w:rsidRPr="00B6070F">
              <w:rPr>
                <w:b/>
              </w:rPr>
              <w:t>Queryable</w:t>
            </w:r>
            <w:proofErr w:type="spellEnd"/>
          </w:p>
        </w:tc>
        <w:tc>
          <w:tcPr>
            <w:tcW w:w="3651" w:type="dxa"/>
          </w:tcPr>
          <w:p w:rsidR="00A149E2" w:rsidRDefault="00A149E2" w:rsidP="00A31609">
            <w:pPr>
              <w:pStyle w:val="Ln1"/>
              <w:numPr>
                <w:ilvl w:val="0"/>
                <w:numId w:val="0"/>
              </w:numPr>
            </w:pPr>
            <w:r>
              <w:t>Checked</w:t>
            </w:r>
          </w:p>
        </w:tc>
        <w:tc>
          <w:tcPr>
            <w:tcW w:w="2106" w:type="dxa"/>
          </w:tcPr>
          <w:p w:rsidR="00A149E2" w:rsidRDefault="00A149E2" w:rsidP="00A31609">
            <w:pPr>
              <w:pStyle w:val="Ln1"/>
              <w:numPr>
                <w:ilvl w:val="0"/>
                <w:numId w:val="0"/>
              </w:numPr>
            </w:pPr>
            <w:r>
              <w:t>Checked</w:t>
            </w:r>
          </w:p>
        </w:tc>
        <w:tc>
          <w:tcPr>
            <w:tcW w:w="1821" w:type="dxa"/>
          </w:tcPr>
          <w:p w:rsidR="00A149E2" w:rsidRDefault="00A149E2" w:rsidP="00A31609">
            <w:pPr>
              <w:pStyle w:val="Ln1"/>
              <w:numPr>
                <w:ilvl w:val="0"/>
                <w:numId w:val="0"/>
              </w:numPr>
            </w:pPr>
            <w:r>
              <w:t>Checked</w:t>
            </w:r>
          </w:p>
        </w:tc>
      </w:tr>
      <w:tr w:rsidR="00A149E2" w:rsidTr="00A31609">
        <w:tc>
          <w:tcPr>
            <w:tcW w:w="1536" w:type="dxa"/>
          </w:tcPr>
          <w:p w:rsidR="00A149E2" w:rsidRPr="00B6070F" w:rsidRDefault="00A149E2" w:rsidP="00A31609">
            <w:pPr>
              <w:pStyle w:val="Ln1"/>
              <w:numPr>
                <w:ilvl w:val="0"/>
                <w:numId w:val="0"/>
              </w:numPr>
              <w:rPr>
                <w:b/>
              </w:rPr>
            </w:pPr>
            <w:r w:rsidRPr="00B6070F">
              <w:rPr>
                <w:b/>
              </w:rPr>
              <w:t>Retrievable</w:t>
            </w:r>
          </w:p>
        </w:tc>
        <w:tc>
          <w:tcPr>
            <w:tcW w:w="3651" w:type="dxa"/>
          </w:tcPr>
          <w:p w:rsidR="00A149E2" w:rsidRDefault="00A149E2" w:rsidP="00A31609">
            <w:pPr>
              <w:pStyle w:val="Ln1"/>
              <w:numPr>
                <w:ilvl w:val="0"/>
                <w:numId w:val="0"/>
              </w:numPr>
            </w:pPr>
            <w:r>
              <w:t>Checked</w:t>
            </w:r>
          </w:p>
        </w:tc>
        <w:tc>
          <w:tcPr>
            <w:tcW w:w="2106" w:type="dxa"/>
          </w:tcPr>
          <w:p w:rsidR="00A149E2" w:rsidRDefault="00A149E2" w:rsidP="00A31609">
            <w:pPr>
              <w:pStyle w:val="Ln1"/>
              <w:numPr>
                <w:ilvl w:val="0"/>
                <w:numId w:val="0"/>
              </w:numPr>
            </w:pPr>
            <w:r>
              <w:t>Checked</w:t>
            </w:r>
          </w:p>
        </w:tc>
        <w:tc>
          <w:tcPr>
            <w:tcW w:w="1821" w:type="dxa"/>
          </w:tcPr>
          <w:p w:rsidR="00A149E2" w:rsidRDefault="00A149E2" w:rsidP="00A31609">
            <w:pPr>
              <w:pStyle w:val="Ln1"/>
              <w:numPr>
                <w:ilvl w:val="0"/>
                <w:numId w:val="0"/>
              </w:numPr>
            </w:pPr>
            <w:r>
              <w:t>Checked</w:t>
            </w:r>
          </w:p>
        </w:tc>
      </w:tr>
      <w:tr w:rsidR="00A149E2" w:rsidTr="00A31609">
        <w:tc>
          <w:tcPr>
            <w:tcW w:w="1536" w:type="dxa"/>
          </w:tcPr>
          <w:p w:rsidR="00A149E2" w:rsidRPr="00B6070F" w:rsidRDefault="00A149E2" w:rsidP="00A31609">
            <w:pPr>
              <w:pStyle w:val="Ln1"/>
              <w:numPr>
                <w:ilvl w:val="0"/>
                <w:numId w:val="0"/>
              </w:numPr>
              <w:rPr>
                <w:b/>
              </w:rPr>
            </w:pPr>
            <w:r w:rsidRPr="00B6070F">
              <w:rPr>
                <w:b/>
              </w:rPr>
              <w:t>Token Normalization</w:t>
            </w:r>
          </w:p>
        </w:tc>
        <w:tc>
          <w:tcPr>
            <w:tcW w:w="3651" w:type="dxa"/>
          </w:tcPr>
          <w:p w:rsidR="00A149E2" w:rsidRDefault="00A149E2" w:rsidP="00A31609">
            <w:pPr>
              <w:pStyle w:val="Ln1"/>
              <w:numPr>
                <w:ilvl w:val="0"/>
                <w:numId w:val="0"/>
              </w:numPr>
            </w:pPr>
            <w:r>
              <w:t>Checked</w:t>
            </w:r>
          </w:p>
        </w:tc>
        <w:tc>
          <w:tcPr>
            <w:tcW w:w="2106" w:type="dxa"/>
          </w:tcPr>
          <w:p w:rsidR="00A149E2" w:rsidRDefault="00A149E2" w:rsidP="00A31609">
            <w:pPr>
              <w:pStyle w:val="Ln1"/>
              <w:numPr>
                <w:ilvl w:val="0"/>
                <w:numId w:val="0"/>
              </w:numPr>
            </w:pPr>
            <w:r>
              <w:t>Checked</w:t>
            </w:r>
          </w:p>
        </w:tc>
        <w:tc>
          <w:tcPr>
            <w:tcW w:w="1821" w:type="dxa"/>
          </w:tcPr>
          <w:p w:rsidR="00A149E2" w:rsidRDefault="00A149E2" w:rsidP="00A31609">
            <w:pPr>
              <w:pStyle w:val="Ln1"/>
              <w:numPr>
                <w:ilvl w:val="0"/>
                <w:numId w:val="0"/>
              </w:numPr>
            </w:pPr>
            <w:r>
              <w:t>Checked</w:t>
            </w:r>
          </w:p>
        </w:tc>
      </w:tr>
      <w:tr w:rsidR="00A149E2" w:rsidTr="00A31609">
        <w:tc>
          <w:tcPr>
            <w:tcW w:w="1536" w:type="dxa"/>
          </w:tcPr>
          <w:p w:rsidR="00A149E2" w:rsidRPr="00B6070F" w:rsidRDefault="00A149E2" w:rsidP="00A31609">
            <w:pPr>
              <w:pStyle w:val="Ln1"/>
              <w:numPr>
                <w:ilvl w:val="0"/>
                <w:numId w:val="0"/>
              </w:numPr>
              <w:rPr>
                <w:b/>
              </w:rPr>
            </w:pPr>
            <w:r>
              <w:rPr>
                <w:b/>
              </w:rPr>
              <w:t>Sortable</w:t>
            </w:r>
          </w:p>
        </w:tc>
        <w:tc>
          <w:tcPr>
            <w:tcW w:w="3651" w:type="dxa"/>
          </w:tcPr>
          <w:p w:rsidR="00A149E2" w:rsidRDefault="00A149E2" w:rsidP="00A31609">
            <w:pPr>
              <w:pStyle w:val="Ln1"/>
              <w:numPr>
                <w:ilvl w:val="0"/>
                <w:numId w:val="0"/>
              </w:numPr>
            </w:pPr>
            <w:r>
              <w:t>No</w:t>
            </w:r>
          </w:p>
        </w:tc>
        <w:tc>
          <w:tcPr>
            <w:tcW w:w="2106" w:type="dxa"/>
          </w:tcPr>
          <w:p w:rsidR="00A149E2" w:rsidRDefault="00A149E2" w:rsidP="00A31609">
            <w:pPr>
              <w:pStyle w:val="Ln1"/>
              <w:numPr>
                <w:ilvl w:val="0"/>
                <w:numId w:val="0"/>
              </w:numPr>
            </w:pPr>
            <w:r>
              <w:t>Yes – Active</w:t>
            </w:r>
          </w:p>
        </w:tc>
        <w:tc>
          <w:tcPr>
            <w:tcW w:w="1821" w:type="dxa"/>
          </w:tcPr>
          <w:p w:rsidR="00A149E2" w:rsidRDefault="00A149E2" w:rsidP="00A31609">
            <w:pPr>
              <w:pStyle w:val="Ln1"/>
              <w:numPr>
                <w:ilvl w:val="0"/>
                <w:numId w:val="0"/>
              </w:numPr>
            </w:pPr>
            <w:r>
              <w:t>No</w:t>
            </w:r>
          </w:p>
        </w:tc>
      </w:tr>
      <w:tr w:rsidR="00A149E2" w:rsidTr="00A31609">
        <w:tc>
          <w:tcPr>
            <w:tcW w:w="1536" w:type="dxa"/>
          </w:tcPr>
          <w:p w:rsidR="00A149E2" w:rsidRPr="00B6070F" w:rsidRDefault="00A149E2" w:rsidP="00A31609">
            <w:pPr>
              <w:pStyle w:val="Ln1"/>
              <w:numPr>
                <w:ilvl w:val="0"/>
                <w:numId w:val="0"/>
              </w:numPr>
              <w:rPr>
                <w:b/>
              </w:rPr>
            </w:pPr>
            <w:proofErr w:type="spellStart"/>
            <w:r w:rsidRPr="00B6070F">
              <w:rPr>
                <w:b/>
              </w:rPr>
              <w:t>Refinable</w:t>
            </w:r>
            <w:proofErr w:type="spellEnd"/>
          </w:p>
        </w:tc>
        <w:tc>
          <w:tcPr>
            <w:tcW w:w="3651" w:type="dxa"/>
          </w:tcPr>
          <w:p w:rsidR="00A149E2" w:rsidRDefault="00A149E2" w:rsidP="00A31609">
            <w:pPr>
              <w:pStyle w:val="Ln1"/>
              <w:numPr>
                <w:ilvl w:val="0"/>
                <w:numId w:val="0"/>
              </w:numPr>
            </w:pPr>
            <w:r>
              <w:t>Yes – Active</w:t>
            </w:r>
          </w:p>
        </w:tc>
        <w:tc>
          <w:tcPr>
            <w:tcW w:w="2106" w:type="dxa"/>
          </w:tcPr>
          <w:p w:rsidR="00A149E2" w:rsidRDefault="00A149E2" w:rsidP="00A31609">
            <w:pPr>
              <w:pStyle w:val="Ln1"/>
              <w:numPr>
                <w:ilvl w:val="0"/>
                <w:numId w:val="0"/>
              </w:numPr>
            </w:pPr>
            <w:r>
              <w:t>Yes - Active</w:t>
            </w:r>
          </w:p>
        </w:tc>
        <w:tc>
          <w:tcPr>
            <w:tcW w:w="1821" w:type="dxa"/>
          </w:tcPr>
          <w:p w:rsidR="00A149E2" w:rsidRDefault="00A149E2" w:rsidP="00A31609">
            <w:pPr>
              <w:pStyle w:val="Ln1"/>
              <w:numPr>
                <w:ilvl w:val="0"/>
                <w:numId w:val="0"/>
              </w:numPr>
            </w:pPr>
            <w:r>
              <w:t>Yes – Active</w:t>
            </w:r>
          </w:p>
        </w:tc>
      </w:tr>
      <w:tr w:rsidR="00A149E2" w:rsidTr="00A31609">
        <w:tc>
          <w:tcPr>
            <w:tcW w:w="1536" w:type="dxa"/>
          </w:tcPr>
          <w:p w:rsidR="00A149E2" w:rsidRPr="00B6070F" w:rsidRDefault="00A149E2" w:rsidP="00A31609">
            <w:pPr>
              <w:pStyle w:val="Ln1"/>
              <w:numPr>
                <w:ilvl w:val="0"/>
                <w:numId w:val="0"/>
              </w:numPr>
              <w:rPr>
                <w:b/>
              </w:rPr>
            </w:pPr>
            <w:r w:rsidRPr="00B6070F">
              <w:rPr>
                <w:b/>
              </w:rPr>
              <w:t>Mapping</w:t>
            </w:r>
          </w:p>
        </w:tc>
        <w:tc>
          <w:tcPr>
            <w:tcW w:w="3651" w:type="dxa"/>
          </w:tcPr>
          <w:p w:rsidR="00A149E2" w:rsidRDefault="00A149E2" w:rsidP="00A31609">
            <w:pPr>
              <w:pStyle w:val="Ln1"/>
              <w:numPr>
                <w:ilvl w:val="0"/>
                <w:numId w:val="0"/>
              </w:numPr>
            </w:pPr>
            <w:proofErr w:type="spellStart"/>
            <w:r>
              <w:t>ows_taxId_ProductCatalogItemCategory</w:t>
            </w:r>
            <w:proofErr w:type="spellEnd"/>
          </w:p>
        </w:tc>
        <w:tc>
          <w:tcPr>
            <w:tcW w:w="2106" w:type="dxa"/>
          </w:tcPr>
          <w:p w:rsidR="00A149E2" w:rsidRDefault="00A149E2" w:rsidP="00A31609">
            <w:pPr>
              <w:pStyle w:val="Ln1"/>
              <w:numPr>
                <w:ilvl w:val="0"/>
                <w:numId w:val="0"/>
              </w:numPr>
            </w:pPr>
            <w:proofErr w:type="spellStart"/>
            <w:r>
              <w:t>ows_q_TEXT_UnitPrice</w:t>
            </w:r>
            <w:proofErr w:type="spellEnd"/>
          </w:p>
        </w:tc>
        <w:tc>
          <w:tcPr>
            <w:tcW w:w="1821" w:type="dxa"/>
          </w:tcPr>
          <w:p w:rsidR="00A149E2" w:rsidRDefault="00A149E2" w:rsidP="00A31609">
            <w:pPr>
              <w:pStyle w:val="Ln1"/>
              <w:numPr>
                <w:ilvl w:val="0"/>
                <w:numId w:val="0"/>
              </w:numPr>
            </w:pPr>
            <w:proofErr w:type="spellStart"/>
            <w:r>
              <w:t>ows_q_TEXT_Color</w:t>
            </w:r>
            <w:proofErr w:type="spellEnd"/>
          </w:p>
        </w:tc>
      </w:tr>
    </w:tbl>
    <w:p w:rsidR="00A149E2" w:rsidRDefault="00A149E2" w:rsidP="00A149E2">
      <w:pPr>
        <w:pStyle w:val="Ln1"/>
        <w:numPr>
          <w:ilvl w:val="0"/>
          <w:numId w:val="27"/>
        </w:numPr>
      </w:pPr>
      <w:r>
        <w:t xml:space="preserve">In order to populate the search index with these new managed properties you must re-crawl the content. </w:t>
      </w:r>
    </w:p>
    <w:p w:rsidR="00A149E2" w:rsidRDefault="00A149E2" w:rsidP="00A149E2">
      <w:pPr>
        <w:pStyle w:val="Ln1"/>
        <w:numPr>
          <w:ilvl w:val="1"/>
          <w:numId w:val="27"/>
        </w:numPr>
      </w:pPr>
      <w:r>
        <w:lastRenderedPageBreak/>
        <w:t xml:space="preserve">Select </w:t>
      </w:r>
      <w:r w:rsidRPr="006856B6">
        <w:rPr>
          <w:b/>
        </w:rPr>
        <w:t>Content Sources</w:t>
      </w:r>
      <w:r>
        <w:t xml:space="preserve"> in the left-hand list of links on the </w:t>
      </w:r>
      <w:r w:rsidRPr="006856B6">
        <w:rPr>
          <w:b/>
        </w:rPr>
        <w:t>Search Service Application: Search Administration</w:t>
      </w:r>
      <w:r>
        <w:t xml:space="preserve"> page.</w:t>
      </w:r>
    </w:p>
    <w:p w:rsidR="00A149E2" w:rsidRDefault="00A149E2" w:rsidP="00A149E2">
      <w:pPr>
        <w:pStyle w:val="Ln1"/>
        <w:numPr>
          <w:ilvl w:val="1"/>
          <w:numId w:val="27"/>
        </w:numPr>
      </w:pPr>
      <w:r>
        <w:t xml:space="preserve">Select the </w:t>
      </w:r>
      <w:r w:rsidRPr="006856B6">
        <w:rPr>
          <w:b/>
        </w:rPr>
        <w:t>Local SharePoint Sites</w:t>
      </w:r>
      <w:r>
        <w:t xml:space="preserve"> and pick </w:t>
      </w:r>
      <w:r w:rsidRPr="006856B6">
        <w:rPr>
          <w:b/>
        </w:rPr>
        <w:t>Start Full Crawl</w:t>
      </w:r>
      <w:r>
        <w:t>.</w:t>
      </w:r>
    </w:p>
    <w:p w:rsidR="00A149E2" w:rsidRDefault="00A149E2" w:rsidP="00A149E2">
      <w:pPr>
        <w:pStyle w:val="Ln1"/>
        <w:numPr>
          <w:ilvl w:val="1"/>
          <w:numId w:val="27"/>
        </w:numPr>
      </w:pPr>
      <w:r>
        <w:t xml:space="preserve">This step might take 5-10 minutes depending on the performance of the server you are working on. Click the </w:t>
      </w:r>
      <w:r w:rsidRPr="006856B6">
        <w:rPr>
          <w:b/>
        </w:rPr>
        <w:t>Refresh</w:t>
      </w:r>
      <w:r>
        <w:t xml:space="preserve"> link at the top of the page to monitor the progress of the crawl.</w:t>
      </w:r>
    </w:p>
    <w:p w:rsidR="00A149E2" w:rsidRDefault="00A149E2" w:rsidP="00A149E2">
      <w:pPr>
        <w:pStyle w:val="Ln1"/>
        <w:numPr>
          <w:ilvl w:val="1"/>
          <w:numId w:val="27"/>
        </w:numPr>
      </w:pPr>
      <w:r>
        <w:t>When the crawl is finished, proceed to the next step.</w:t>
      </w:r>
    </w:p>
    <w:p w:rsidR="00A149E2" w:rsidRDefault="00A149E2" w:rsidP="00A149E2">
      <w:pPr>
        <w:pStyle w:val="Heading2"/>
      </w:pPr>
      <w:r>
        <w:t xml:space="preserve">Step 4 - Verify Search &amp; Managed Properties are </w:t>
      </w:r>
      <w:proofErr w:type="gramStart"/>
      <w:r>
        <w:t>Working</w:t>
      </w:r>
      <w:proofErr w:type="gramEnd"/>
    </w:p>
    <w:p w:rsidR="00A149E2" w:rsidRDefault="00A149E2" w:rsidP="00A149E2">
      <w:r>
        <w:t>In this task you will create a sample search site and run a few queries to ensure the search service application has indexed the content in the catalog list and populated the managed properties.</w:t>
      </w:r>
    </w:p>
    <w:p w:rsidR="00A149E2" w:rsidRPr="00145683" w:rsidRDefault="00A149E2" w:rsidP="00A149E2">
      <w:pPr>
        <w:pStyle w:val="TaskSetupInstructions"/>
      </w:pPr>
      <w:r w:rsidRPr="008630DA">
        <w:t>Begin</w:t>
      </w:r>
      <w:r w:rsidRPr="00145683">
        <w:t xml:space="preserve"> this task logged on to </w:t>
      </w:r>
      <w:r w:rsidR="007C6B3F">
        <w:rPr>
          <w:b/>
        </w:rPr>
        <w:t>SP as CORP\Administrator</w:t>
      </w:r>
      <w:r w:rsidRPr="00145683">
        <w:t>.</w:t>
      </w:r>
    </w:p>
    <w:p w:rsidR="00A149E2" w:rsidRDefault="00A149E2" w:rsidP="00A149E2">
      <w:pPr>
        <w:pStyle w:val="Ln1"/>
        <w:numPr>
          <w:ilvl w:val="0"/>
          <w:numId w:val="28"/>
        </w:numPr>
      </w:pPr>
      <w:r>
        <w:t xml:space="preserve">Before leveraging the content catalog and search configuration changes in a Publishing site it is recommended you test the contents of the index. Do this by creating a new search site. Navigate </w:t>
      </w:r>
      <w:hyperlink r:id="rId21" w:history="1">
        <w:r w:rsidRPr="00E3038F">
          <w:rPr>
            <w:rStyle w:val="Hyperlink"/>
            <w:rFonts w:cstheme="minorBidi"/>
          </w:rPr>
          <w:t>http://intranet.contoso.com</w:t>
        </w:r>
      </w:hyperlink>
      <w:r>
        <w:t xml:space="preserve">. </w:t>
      </w:r>
    </w:p>
    <w:p w:rsidR="00AD5623" w:rsidRPr="00AD5623" w:rsidRDefault="00AD5623" w:rsidP="00AD5623">
      <w:pPr>
        <w:pStyle w:val="ListParagraph"/>
        <w:numPr>
          <w:ilvl w:val="0"/>
          <w:numId w:val="28"/>
        </w:numPr>
      </w:pPr>
      <w:r w:rsidRPr="00AD5623">
        <w:t xml:space="preserve">In </w:t>
      </w:r>
      <w:r w:rsidRPr="00AD5623">
        <w:rPr>
          <w:b/>
        </w:rPr>
        <w:t>Site Settings</w:t>
      </w:r>
      <w:r w:rsidRPr="00AD5623">
        <w:t xml:space="preserve">, go to </w:t>
      </w:r>
      <w:r w:rsidRPr="00AD5623">
        <w:rPr>
          <w:b/>
        </w:rPr>
        <w:t>Site Collection Features</w:t>
      </w:r>
      <w:r w:rsidRPr="00AD5623">
        <w:t xml:space="preserve"> and ensure the </w:t>
      </w:r>
      <w:r w:rsidRPr="00AD5623">
        <w:rPr>
          <w:b/>
        </w:rPr>
        <w:t>SharePoint Server Publishing Infrastructure</w:t>
      </w:r>
      <w:r w:rsidRPr="00AD5623">
        <w:t xml:space="preserve"> feature is enabled.</w:t>
      </w:r>
    </w:p>
    <w:p w:rsidR="00A149E2" w:rsidRDefault="00A149E2" w:rsidP="00A149E2">
      <w:pPr>
        <w:pStyle w:val="Ln1"/>
        <w:numPr>
          <w:ilvl w:val="0"/>
          <w:numId w:val="28"/>
        </w:numPr>
      </w:pPr>
      <w:r>
        <w:t xml:space="preserve">Select the </w:t>
      </w:r>
      <w:r w:rsidR="00260A41">
        <w:rPr>
          <w:b/>
        </w:rPr>
        <w:t>Site Contents</w:t>
      </w:r>
      <w:r>
        <w:t xml:space="preserve"> link in the </w:t>
      </w:r>
      <w:r w:rsidRPr="00CC7306">
        <w:rPr>
          <w:b/>
        </w:rPr>
        <w:t>Quick Launch</w:t>
      </w:r>
      <w:r>
        <w:t xml:space="preserve"> navigation.</w:t>
      </w:r>
    </w:p>
    <w:p w:rsidR="00A149E2" w:rsidRDefault="00A149E2" w:rsidP="00A149E2">
      <w:pPr>
        <w:pStyle w:val="Ln1"/>
        <w:numPr>
          <w:ilvl w:val="0"/>
          <w:numId w:val="28"/>
        </w:numPr>
      </w:pPr>
      <w:r>
        <w:t xml:space="preserve">On the </w:t>
      </w:r>
      <w:r w:rsidR="00260A41">
        <w:rPr>
          <w:b/>
        </w:rPr>
        <w:t>Lists, Libraries, and other Apps</w:t>
      </w:r>
      <w:r>
        <w:t xml:space="preserve"> page, under the </w:t>
      </w:r>
      <w:proofErr w:type="spellStart"/>
      <w:r w:rsidRPr="00CC7306">
        <w:rPr>
          <w:b/>
        </w:rPr>
        <w:t>Subsites</w:t>
      </w:r>
      <w:proofErr w:type="spellEnd"/>
      <w:r>
        <w:t xml:space="preserve"> section, select the </w:t>
      </w:r>
      <w:r w:rsidRPr="00CC7306">
        <w:rPr>
          <w:b/>
        </w:rPr>
        <w:t xml:space="preserve">new </w:t>
      </w:r>
      <w:proofErr w:type="spellStart"/>
      <w:r w:rsidRPr="00CC7306">
        <w:rPr>
          <w:b/>
        </w:rPr>
        <w:t>subsite</w:t>
      </w:r>
      <w:proofErr w:type="spellEnd"/>
      <w:r>
        <w:t xml:space="preserve"> link.</w:t>
      </w:r>
    </w:p>
    <w:p w:rsidR="00A149E2" w:rsidRDefault="00A149E2" w:rsidP="00A149E2">
      <w:pPr>
        <w:pStyle w:val="Ln1"/>
        <w:numPr>
          <w:ilvl w:val="0"/>
          <w:numId w:val="28"/>
        </w:numPr>
      </w:pPr>
      <w:r>
        <w:t>Use the following image to fill in the details in creating a new search site:</w:t>
      </w:r>
    </w:p>
    <w:p w:rsidR="00A149E2" w:rsidRDefault="007C6B3F" w:rsidP="00A149E2">
      <w:pPr>
        <w:pStyle w:val="Ln1"/>
        <w:numPr>
          <w:ilvl w:val="0"/>
          <w:numId w:val="0"/>
        </w:numPr>
        <w:ind w:left="720"/>
      </w:pPr>
      <w:r>
        <w:rPr>
          <w:noProof/>
        </w:rPr>
        <w:lastRenderedPageBreak/>
        <w:drawing>
          <wp:inline distT="0" distB="0" distL="0" distR="0">
            <wp:extent cx="5486400" cy="5328285"/>
            <wp:effectExtent l="19050" t="19050" r="19050"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308A8D.tmp"/>
                    <pic:cNvPicPr/>
                  </pic:nvPicPr>
                  <pic:blipFill>
                    <a:blip r:embed="rId22">
                      <a:extLst>
                        <a:ext uri="{28A0092B-C50C-407E-A947-70E740481C1C}">
                          <a14:useLocalDpi xmlns:a14="http://schemas.microsoft.com/office/drawing/2010/main" val="0"/>
                        </a:ext>
                      </a:extLst>
                    </a:blip>
                    <a:stretch>
                      <a:fillRect/>
                    </a:stretch>
                  </pic:blipFill>
                  <pic:spPr>
                    <a:xfrm>
                      <a:off x="0" y="0"/>
                      <a:ext cx="5486400" cy="5328285"/>
                    </a:xfrm>
                    <a:prstGeom prst="rect">
                      <a:avLst/>
                    </a:prstGeom>
                    <a:ln>
                      <a:solidFill>
                        <a:schemeClr val="accent1"/>
                      </a:solidFill>
                    </a:ln>
                  </pic:spPr>
                </pic:pic>
              </a:graphicData>
            </a:graphic>
          </wp:inline>
        </w:drawing>
      </w:r>
    </w:p>
    <w:p w:rsidR="00A149E2" w:rsidRDefault="00A149E2" w:rsidP="00A149E2">
      <w:pPr>
        <w:pStyle w:val="Ln1"/>
        <w:numPr>
          <w:ilvl w:val="0"/>
          <w:numId w:val="28"/>
        </w:numPr>
      </w:pPr>
      <w:r>
        <w:t xml:space="preserve">After the site is created you will be redirected to the search page. Try a basic keyword search by entering </w:t>
      </w:r>
      <w:r w:rsidRPr="006D238A">
        <w:rPr>
          <w:b/>
        </w:rPr>
        <w:t>camera</w:t>
      </w:r>
      <w:r>
        <w:t xml:space="preserve"> and press </w:t>
      </w:r>
      <w:r w:rsidRPr="006D238A">
        <w:rPr>
          <w:b/>
        </w:rPr>
        <w:t>ENTER</w:t>
      </w:r>
      <w:r>
        <w:t xml:space="preserve"> as a search term. You should see the following (or similar) results:</w:t>
      </w:r>
    </w:p>
    <w:p w:rsidR="00A149E2" w:rsidRDefault="00260A41" w:rsidP="00A149E2">
      <w:pPr>
        <w:pStyle w:val="Ln1"/>
        <w:numPr>
          <w:ilvl w:val="0"/>
          <w:numId w:val="0"/>
        </w:numPr>
        <w:ind w:left="720"/>
      </w:pPr>
      <w:r>
        <w:rPr>
          <w:noProof/>
        </w:rPr>
        <w:lastRenderedPageBreak/>
        <w:drawing>
          <wp:inline distT="0" distB="0" distL="0" distR="0" wp14:anchorId="52259A8A" wp14:editId="1D7D437D">
            <wp:extent cx="5486400" cy="376076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3760763"/>
                    </a:xfrm>
                    <a:prstGeom prst="rect">
                      <a:avLst/>
                    </a:prstGeom>
                  </pic:spPr>
                </pic:pic>
              </a:graphicData>
            </a:graphic>
          </wp:inline>
        </w:drawing>
      </w:r>
    </w:p>
    <w:p w:rsidR="00A149E2" w:rsidRPr="0074573B" w:rsidRDefault="00A149E2" w:rsidP="00A149E2">
      <w:pPr>
        <w:pStyle w:val="Ln1"/>
        <w:numPr>
          <w:ilvl w:val="0"/>
          <w:numId w:val="28"/>
        </w:numPr>
        <w:rPr>
          <w:b/>
        </w:rPr>
      </w:pPr>
      <w:r>
        <w:t xml:space="preserve">Next try a search using the managed properties you previously created by entering a search term such as </w:t>
      </w:r>
      <w:proofErr w:type="spellStart"/>
      <w:r w:rsidRPr="0074573B">
        <w:rPr>
          <w:b/>
        </w:rPr>
        <w:t>category:laptops</w:t>
      </w:r>
      <w:proofErr w:type="spellEnd"/>
    </w:p>
    <w:p w:rsidR="00A149E2" w:rsidRDefault="00260A41" w:rsidP="00A149E2">
      <w:pPr>
        <w:pStyle w:val="Ln1"/>
        <w:numPr>
          <w:ilvl w:val="0"/>
          <w:numId w:val="0"/>
        </w:numPr>
        <w:ind w:left="720"/>
      </w:pPr>
      <w:r>
        <w:rPr>
          <w:noProof/>
        </w:rPr>
        <w:drawing>
          <wp:inline distT="0" distB="0" distL="0" distR="0" wp14:anchorId="5177D05B" wp14:editId="7ED879B7">
            <wp:extent cx="5486400" cy="303217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3032174"/>
                    </a:xfrm>
                    <a:prstGeom prst="rect">
                      <a:avLst/>
                    </a:prstGeom>
                  </pic:spPr>
                </pic:pic>
              </a:graphicData>
            </a:graphic>
          </wp:inline>
        </w:drawing>
      </w:r>
    </w:p>
    <w:p w:rsidR="00A149E2" w:rsidRDefault="00A149E2" w:rsidP="00A149E2">
      <w:pPr>
        <w:pStyle w:val="Ln1"/>
        <w:numPr>
          <w:ilvl w:val="0"/>
          <w:numId w:val="28"/>
        </w:numPr>
      </w:pPr>
      <w:r>
        <w:t>Now search for</w:t>
      </w:r>
      <w:r w:rsidRPr="0074573B">
        <w:rPr>
          <w:b/>
        </w:rPr>
        <w:t xml:space="preserve"> </w:t>
      </w:r>
      <w:proofErr w:type="spellStart"/>
      <w:r w:rsidRPr="0074573B">
        <w:rPr>
          <w:b/>
        </w:rPr>
        <w:t>color:white</w:t>
      </w:r>
      <w:proofErr w:type="spellEnd"/>
      <w:r>
        <w:t>:</w:t>
      </w:r>
    </w:p>
    <w:p w:rsidR="00A149E2" w:rsidRDefault="00260A41" w:rsidP="00A149E2">
      <w:pPr>
        <w:pStyle w:val="Ln1"/>
        <w:numPr>
          <w:ilvl w:val="0"/>
          <w:numId w:val="0"/>
        </w:numPr>
        <w:ind w:left="720"/>
      </w:pPr>
      <w:r>
        <w:rPr>
          <w:noProof/>
        </w:rPr>
        <w:lastRenderedPageBreak/>
        <w:drawing>
          <wp:inline distT="0" distB="0" distL="0" distR="0" wp14:anchorId="2FD2D837" wp14:editId="71ECD554">
            <wp:extent cx="5486400" cy="3610708"/>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3610708"/>
                    </a:xfrm>
                    <a:prstGeom prst="rect">
                      <a:avLst/>
                    </a:prstGeom>
                  </pic:spPr>
                </pic:pic>
              </a:graphicData>
            </a:graphic>
          </wp:inline>
        </w:drawing>
      </w:r>
    </w:p>
    <w:p w:rsidR="00A149E2" w:rsidRPr="0074573B" w:rsidRDefault="00A149E2" w:rsidP="00A149E2">
      <w:pPr>
        <w:pStyle w:val="Ln1"/>
        <w:numPr>
          <w:ilvl w:val="0"/>
          <w:numId w:val="28"/>
        </w:numPr>
      </w:pPr>
      <w:r>
        <w:t xml:space="preserve">Now search for </w:t>
      </w:r>
      <w:r w:rsidRPr="0074573B">
        <w:rPr>
          <w:b/>
        </w:rPr>
        <w:t>itemid:1010101</w:t>
      </w:r>
      <w:r>
        <w:rPr>
          <w:b/>
        </w:rPr>
        <w:t>:</w:t>
      </w:r>
    </w:p>
    <w:p w:rsidR="00A149E2" w:rsidRDefault="00260A41" w:rsidP="00A149E2">
      <w:pPr>
        <w:pStyle w:val="Ln1"/>
        <w:numPr>
          <w:ilvl w:val="0"/>
          <w:numId w:val="0"/>
        </w:numPr>
        <w:ind w:left="720"/>
      </w:pPr>
      <w:r>
        <w:rPr>
          <w:noProof/>
        </w:rPr>
        <w:drawing>
          <wp:inline distT="0" distB="0" distL="0" distR="0" wp14:anchorId="6E9EFDF8" wp14:editId="7AD0F099">
            <wp:extent cx="5486400" cy="31646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3164645"/>
                    </a:xfrm>
                    <a:prstGeom prst="rect">
                      <a:avLst/>
                    </a:prstGeom>
                  </pic:spPr>
                </pic:pic>
              </a:graphicData>
            </a:graphic>
          </wp:inline>
        </w:drawing>
      </w:r>
    </w:p>
    <w:p w:rsidR="00A149E2" w:rsidRDefault="00A149E2" w:rsidP="00A149E2">
      <w:pPr>
        <w:pStyle w:val="Heading1"/>
      </w:pPr>
      <w:r>
        <w:lastRenderedPageBreak/>
        <w:t>Create and Populate the Publishing Site with Content</w:t>
      </w:r>
    </w:p>
    <w:p w:rsidR="00A149E2" w:rsidRDefault="00A149E2" w:rsidP="00A149E2">
      <w:r>
        <w:t xml:space="preserve">In this demo you will first create a new page manually using the structured authoring method. Next you will configure the content catalog created in the previous exercise for sharing with other site collections. </w:t>
      </w:r>
    </w:p>
    <w:p w:rsidR="00A149E2" w:rsidRDefault="00A149E2" w:rsidP="00A149E2">
      <w:pPr>
        <w:pStyle w:val="Heading2"/>
      </w:pPr>
      <w:r>
        <w:t>Step 1 - Create Content as Structured Authoring</w:t>
      </w:r>
    </w:p>
    <w:p w:rsidR="00A149E2" w:rsidRDefault="00A149E2" w:rsidP="00A149E2">
      <w:r>
        <w:t xml:space="preserve">In this task you will create a new page using the new </w:t>
      </w:r>
      <w:r>
        <w:sym w:font="Wingdings" w:char="F0E0"/>
      </w:r>
      <w:r>
        <w:t xml:space="preserve"> page style of content creation (aka: structured authoring) that existing in previous versions of SharePoint and see how pages are added to the navigation automatically.</w:t>
      </w:r>
    </w:p>
    <w:p w:rsidR="00A149E2" w:rsidRPr="00145683" w:rsidRDefault="00A149E2" w:rsidP="00A149E2">
      <w:pPr>
        <w:pStyle w:val="TaskSetupInstructions"/>
      </w:pPr>
      <w:r w:rsidRPr="00145683">
        <w:t xml:space="preserve">Begin this task logged on to </w:t>
      </w:r>
      <w:r w:rsidR="007C6B3F">
        <w:rPr>
          <w:b/>
        </w:rPr>
        <w:t>SP as CORP\Administrator</w:t>
      </w:r>
      <w:r w:rsidRPr="00145683">
        <w:t>.</w:t>
      </w:r>
    </w:p>
    <w:p w:rsidR="00A149E2" w:rsidRDefault="00A149E2" w:rsidP="00A149E2">
      <w:pPr>
        <w:pStyle w:val="Ln1"/>
        <w:numPr>
          <w:ilvl w:val="0"/>
          <w:numId w:val="29"/>
        </w:numPr>
      </w:pPr>
      <w:r>
        <w:t xml:space="preserve">Open Internet Explorer and navigate to the Publishing site at </w:t>
      </w:r>
      <w:hyperlink r:id="rId27" w:history="1">
        <w:r w:rsidRPr="00F96BA5">
          <w:rPr>
            <w:rStyle w:val="Hyperlink"/>
            <w:rFonts w:cstheme="minorBidi"/>
          </w:rPr>
          <w:t>http://intranet.contoso.com/sites/wcm</w:t>
        </w:r>
      </w:hyperlink>
      <w:r>
        <w:t xml:space="preserve">. </w:t>
      </w:r>
    </w:p>
    <w:p w:rsidR="00A149E2" w:rsidRDefault="00A149E2" w:rsidP="00A149E2">
      <w:pPr>
        <w:pStyle w:val="Ln1"/>
        <w:numPr>
          <w:ilvl w:val="0"/>
          <w:numId w:val="29"/>
        </w:numPr>
      </w:pPr>
      <w:r>
        <w:t>First add an image to the site to use in a new page:</w:t>
      </w:r>
    </w:p>
    <w:p w:rsidR="00A149E2" w:rsidRDefault="00A149E2" w:rsidP="00A149E2">
      <w:pPr>
        <w:pStyle w:val="Ln1"/>
        <w:numPr>
          <w:ilvl w:val="1"/>
          <w:numId w:val="29"/>
        </w:numPr>
      </w:pPr>
      <w:r>
        <w:t xml:space="preserve">In the </w:t>
      </w:r>
      <w:r w:rsidRPr="00AF7188">
        <w:rPr>
          <w:b/>
        </w:rPr>
        <w:t>Quick Launch</w:t>
      </w:r>
      <w:r>
        <w:t xml:space="preserve"> navigation, click the </w:t>
      </w:r>
      <w:r w:rsidR="00260A41">
        <w:rPr>
          <w:b/>
        </w:rPr>
        <w:t>Site Contents</w:t>
      </w:r>
      <w:r>
        <w:t xml:space="preserve"> link.</w:t>
      </w:r>
    </w:p>
    <w:p w:rsidR="00A149E2" w:rsidRDefault="00A149E2" w:rsidP="00A149E2">
      <w:pPr>
        <w:pStyle w:val="Ln1"/>
        <w:numPr>
          <w:ilvl w:val="1"/>
          <w:numId w:val="29"/>
        </w:numPr>
      </w:pPr>
      <w:r>
        <w:t xml:space="preserve">On the </w:t>
      </w:r>
      <w:r w:rsidRPr="00AF7188">
        <w:rPr>
          <w:b/>
        </w:rPr>
        <w:t>Site Contents</w:t>
      </w:r>
      <w:r>
        <w:t xml:space="preserve"> page, select the </w:t>
      </w:r>
      <w:r w:rsidRPr="00AF7188">
        <w:rPr>
          <w:b/>
        </w:rPr>
        <w:t>Images</w:t>
      </w:r>
      <w:r>
        <w:t xml:space="preserve"> library.</w:t>
      </w:r>
    </w:p>
    <w:p w:rsidR="00A149E2" w:rsidRDefault="00A149E2" w:rsidP="00A149E2">
      <w:pPr>
        <w:pStyle w:val="Ln1"/>
        <w:numPr>
          <w:ilvl w:val="1"/>
          <w:numId w:val="29"/>
        </w:numPr>
      </w:pPr>
      <w:r>
        <w:t>Open Windows Explorer (</w:t>
      </w:r>
      <w:r w:rsidRPr="00AF7188">
        <w:rPr>
          <w:b/>
        </w:rPr>
        <w:t xml:space="preserve">Start </w:t>
      </w:r>
      <w:r w:rsidRPr="00AF7188">
        <w:rPr>
          <w:b/>
        </w:rPr>
        <w:sym w:font="Wingdings" w:char="F0E0"/>
      </w:r>
      <w:r w:rsidRPr="00AF7188">
        <w:rPr>
          <w:b/>
        </w:rPr>
        <w:t xml:space="preserve"> All Programs </w:t>
      </w:r>
      <w:r w:rsidRPr="00AF7188">
        <w:rPr>
          <w:b/>
        </w:rPr>
        <w:sym w:font="Wingdings" w:char="F0E0"/>
      </w:r>
      <w:r w:rsidRPr="00AF7188">
        <w:rPr>
          <w:b/>
        </w:rPr>
        <w:t xml:space="preserve"> Accessories </w:t>
      </w:r>
      <w:r w:rsidRPr="00AF7188">
        <w:rPr>
          <w:b/>
        </w:rPr>
        <w:sym w:font="Wingdings" w:char="F0E0"/>
      </w:r>
      <w:r w:rsidRPr="00AF7188">
        <w:rPr>
          <w:b/>
        </w:rPr>
        <w:t xml:space="preserve"> Windows Explorer</w:t>
      </w:r>
      <w:r>
        <w:t xml:space="preserve">) and navigate to the location where the files for this </w:t>
      </w:r>
      <w:r w:rsidR="00E365F0">
        <w:t>demo</w:t>
      </w:r>
      <w:r w:rsidR="00E365F0" w:rsidRPr="00423982">
        <w:t xml:space="preserve"> </w:t>
      </w:r>
      <w:r>
        <w:t>are stored.</w:t>
      </w:r>
    </w:p>
    <w:p w:rsidR="00A149E2" w:rsidRDefault="00A149E2" w:rsidP="00A149E2">
      <w:pPr>
        <w:pStyle w:val="Ln1"/>
        <w:numPr>
          <w:ilvl w:val="1"/>
          <w:numId w:val="29"/>
        </w:numPr>
      </w:pPr>
      <w:r>
        <w:t xml:space="preserve">Within this folder you’ll find two images in the </w:t>
      </w:r>
      <w:r w:rsidRPr="008D10CA">
        <w:rPr>
          <w:b/>
        </w:rPr>
        <w:t>Assets</w:t>
      </w:r>
      <w:r>
        <w:t xml:space="preserve"> folder. Select both of these files and drag them into the browser near where it says </w:t>
      </w:r>
      <w:r w:rsidRPr="008D10CA">
        <w:rPr>
          <w:b/>
        </w:rPr>
        <w:t>Drag files here or click to add an item</w:t>
      </w:r>
      <w:r>
        <w:t xml:space="preserve"> under the </w:t>
      </w:r>
      <w:r w:rsidRPr="008D10CA">
        <w:rPr>
          <w:b/>
        </w:rPr>
        <w:t>Images</w:t>
      </w:r>
      <w:r>
        <w:t xml:space="preserve"> library title:</w:t>
      </w:r>
    </w:p>
    <w:p w:rsidR="00A149E2" w:rsidRDefault="00A149E2" w:rsidP="00A149E2">
      <w:pPr>
        <w:pStyle w:val="Ln1"/>
        <w:numPr>
          <w:ilvl w:val="0"/>
          <w:numId w:val="0"/>
        </w:numPr>
        <w:ind w:left="1080"/>
      </w:pPr>
      <w:r>
        <w:rPr>
          <w:noProof/>
        </w:rPr>
        <w:lastRenderedPageBreak/>
        <w:drawing>
          <wp:inline distT="0" distB="0" distL="0" distR="0" wp14:anchorId="03F88A07" wp14:editId="70D3DCFF">
            <wp:extent cx="4438650" cy="33587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46049" cy="3364363"/>
                    </a:xfrm>
                    <a:prstGeom prst="rect">
                      <a:avLst/>
                    </a:prstGeom>
                  </pic:spPr>
                </pic:pic>
              </a:graphicData>
            </a:graphic>
          </wp:inline>
        </w:drawing>
      </w:r>
    </w:p>
    <w:p w:rsidR="00A149E2" w:rsidRDefault="00A149E2" w:rsidP="00A149E2">
      <w:pPr>
        <w:pStyle w:val="Ln1"/>
        <w:numPr>
          <w:ilvl w:val="1"/>
          <w:numId w:val="29"/>
        </w:numPr>
      </w:pPr>
      <w:r>
        <w:t>After a moment the images will have been uploaded to the library:</w:t>
      </w:r>
    </w:p>
    <w:p w:rsidR="00A149E2" w:rsidRDefault="001B6F2D" w:rsidP="00A149E2">
      <w:pPr>
        <w:pStyle w:val="Ln1"/>
        <w:numPr>
          <w:ilvl w:val="0"/>
          <w:numId w:val="0"/>
        </w:numPr>
        <w:ind w:left="1080"/>
      </w:pPr>
      <w:r>
        <w:rPr>
          <w:noProof/>
        </w:rPr>
        <w:drawing>
          <wp:inline distT="0" distB="0" distL="0" distR="0" wp14:anchorId="64E039B9" wp14:editId="496E4498">
            <wp:extent cx="5161905" cy="3295238"/>
            <wp:effectExtent l="0" t="0" r="127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61905" cy="3295238"/>
                    </a:xfrm>
                    <a:prstGeom prst="rect">
                      <a:avLst/>
                    </a:prstGeom>
                  </pic:spPr>
                </pic:pic>
              </a:graphicData>
            </a:graphic>
          </wp:inline>
        </w:drawing>
      </w:r>
    </w:p>
    <w:p w:rsidR="00A149E2" w:rsidRDefault="00A149E2" w:rsidP="00A149E2">
      <w:pPr>
        <w:pStyle w:val="Ln1"/>
        <w:numPr>
          <w:ilvl w:val="1"/>
          <w:numId w:val="29"/>
        </w:numPr>
      </w:pPr>
      <w:r>
        <w:t>After uploading the two images, you need to check them in so they can be used. Do this by selecting the checkbox on each image:</w:t>
      </w:r>
    </w:p>
    <w:p w:rsidR="00A149E2" w:rsidRDefault="00A149E2" w:rsidP="00A149E2">
      <w:pPr>
        <w:pStyle w:val="Ln1"/>
        <w:numPr>
          <w:ilvl w:val="0"/>
          <w:numId w:val="0"/>
        </w:numPr>
        <w:ind w:left="1080"/>
      </w:pPr>
      <w:r>
        <w:rPr>
          <w:noProof/>
        </w:rPr>
        <w:lastRenderedPageBreak/>
        <w:drawing>
          <wp:inline distT="0" distB="0" distL="0" distR="0" wp14:anchorId="3C0D6FFC" wp14:editId="6A8DE3F2">
            <wp:extent cx="3752381" cy="2485714"/>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52381" cy="2485714"/>
                    </a:xfrm>
                    <a:prstGeom prst="rect">
                      <a:avLst/>
                    </a:prstGeom>
                  </pic:spPr>
                </pic:pic>
              </a:graphicData>
            </a:graphic>
          </wp:inline>
        </w:drawing>
      </w:r>
    </w:p>
    <w:p w:rsidR="00A149E2" w:rsidRDefault="00A149E2" w:rsidP="00A149E2">
      <w:pPr>
        <w:pStyle w:val="Ln1"/>
        <w:numPr>
          <w:ilvl w:val="1"/>
          <w:numId w:val="29"/>
        </w:numPr>
      </w:pPr>
      <w:r>
        <w:t xml:space="preserve">Next, select the </w:t>
      </w:r>
      <w:r w:rsidRPr="008D10CA">
        <w:rPr>
          <w:b/>
        </w:rPr>
        <w:t>Documents</w:t>
      </w:r>
      <w:r>
        <w:t xml:space="preserve"> tab in the ribbon and click the </w:t>
      </w:r>
      <w:r w:rsidRPr="008D10CA">
        <w:rPr>
          <w:b/>
        </w:rPr>
        <w:t>Check In</w:t>
      </w:r>
      <w:r>
        <w:t xml:space="preserve"> button:</w:t>
      </w:r>
    </w:p>
    <w:p w:rsidR="00A149E2" w:rsidRDefault="00A149E2" w:rsidP="00A149E2">
      <w:pPr>
        <w:pStyle w:val="Ln1"/>
        <w:numPr>
          <w:ilvl w:val="0"/>
          <w:numId w:val="0"/>
        </w:numPr>
        <w:ind w:left="1080"/>
      </w:pPr>
      <w:r>
        <w:rPr>
          <w:noProof/>
        </w:rPr>
        <w:drawing>
          <wp:inline distT="0" distB="0" distL="0" distR="0" wp14:anchorId="606EAD1A" wp14:editId="10F3B7C2">
            <wp:extent cx="3685715" cy="20476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85715" cy="2047619"/>
                    </a:xfrm>
                    <a:prstGeom prst="rect">
                      <a:avLst/>
                    </a:prstGeom>
                  </pic:spPr>
                </pic:pic>
              </a:graphicData>
            </a:graphic>
          </wp:inline>
        </w:drawing>
      </w:r>
    </w:p>
    <w:p w:rsidR="00A149E2" w:rsidRDefault="00A149E2" w:rsidP="00A149E2">
      <w:pPr>
        <w:pStyle w:val="Ln1"/>
        <w:numPr>
          <w:ilvl w:val="1"/>
          <w:numId w:val="29"/>
        </w:numPr>
      </w:pPr>
      <w:r>
        <w:t xml:space="preserve">When prompted select </w:t>
      </w:r>
      <w:r w:rsidRPr="008D10CA">
        <w:rPr>
          <w:b/>
        </w:rPr>
        <w:t>Version=Major Version (Publish)</w:t>
      </w:r>
      <w:r>
        <w:t xml:space="preserve"> and click </w:t>
      </w:r>
      <w:r w:rsidRPr="008D10CA">
        <w:rPr>
          <w:b/>
        </w:rPr>
        <w:t>OK</w:t>
      </w:r>
      <w:r>
        <w:t>.</w:t>
      </w:r>
    </w:p>
    <w:p w:rsidR="00A149E2" w:rsidRDefault="00A149E2" w:rsidP="00A149E2">
      <w:pPr>
        <w:pStyle w:val="Ln1"/>
        <w:numPr>
          <w:ilvl w:val="0"/>
          <w:numId w:val="29"/>
        </w:numPr>
      </w:pPr>
      <w:r>
        <w:t>Next, create a new page using the structured authoring approach in that you will manually create and edit the content on the actual page:</w:t>
      </w:r>
    </w:p>
    <w:p w:rsidR="00A149E2" w:rsidRDefault="00A149E2" w:rsidP="00A149E2">
      <w:pPr>
        <w:pStyle w:val="Ln1"/>
        <w:numPr>
          <w:ilvl w:val="1"/>
          <w:numId w:val="29"/>
        </w:numPr>
      </w:pPr>
      <w:r>
        <w:t xml:space="preserve">Add a new page by clicking the gear in the top-right corner of the page and select </w:t>
      </w:r>
      <w:r w:rsidRPr="008E14D1">
        <w:rPr>
          <w:b/>
        </w:rPr>
        <w:t>New Page</w:t>
      </w:r>
      <w:r>
        <w:t>:</w:t>
      </w:r>
    </w:p>
    <w:p w:rsidR="00A149E2" w:rsidRDefault="001B6F2D" w:rsidP="00A149E2">
      <w:pPr>
        <w:pStyle w:val="Ln1"/>
        <w:numPr>
          <w:ilvl w:val="0"/>
          <w:numId w:val="0"/>
        </w:numPr>
        <w:ind w:left="720"/>
      </w:pPr>
      <w:r>
        <w:rPr>
          <w:noProof/>
        </w:rPr>
        <w:lastRenderedPageBreak/>
        <w:drawing>
          <wp:inline distT="0" distB="0" distL="0" distR="0" wp14:anchorId="0FBF69D3" wp14:editId="1619FCA6">
            <wp:extent cx="2028572" cy="2933334"/>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28572" cy="2933334"/>
                    </a:xfrm>
                    <a:prstGeom prst="rect">
                      <a:avLst/>
                    </a:prstGeom>
                  </pic:spPr>
                </pic:pic>
              </a:graphicData>
            </a:graphic>
          </wp:inline>
        </w:drawing>
      </w:r>
    </w:p>
    <w:p w:rsidR="00A149E2" w:rsidRDefault="00A149E2" w:rsidP="00A149E2">
      <w:pPr>
        <w:pStyle w:val="Ln1"/>
        <w:numPr>
          <w:ilvl w:val="1"/>
          <w:numId w:val="29"/>
        </w:numPr>
      </w:pPr>
      <w:r>
        <w:t xml:space="preserve">In the New Page dialog, enter </w:t>
      </w:r>
      <w:r w:rsidRPr="002C7540">
        <w:rPr>
          <w:b/>
        </w:rPr>
        <w:t>About Us</w:t>
      </w:r>
      <w:r>
        <w:t xml:space="preserve"> and click </w:t>
      </w:r>
      <w:r w:rsidRPr="002C7540">
        <w:rPr>
          <w:b/>
        </w:rPr>
        <w:t>Create</w:t>
      </w:r>
      <w:r>
        <w:t>.</w:t>
      </w:r>
    </w:p>
    <w:p w:rsidR="00A149E2" w:rsidRDefault="00A149E2" w:rsidP="00A149E2">
      <w:pPr>
        <w:pStyle w:val="Ln1"/>
        <w:numPr>
          <w:ilvl w:val="0"/>
          <w:numId w:val="0"/>
        </w:numPr>
        <w:ind w:left="1080"/>
      </w:pPr>
      <w:r>
        <w:rPr>
          <w:noProof/>
        </w:rPr>
        <w:drawing>
          <wp:inline distT="0" distB="0" distL="0" distR="0" wp14:anchorId="5346D243" wp14:editId="5EFD3838">
            <wp:extent cx="4171950" cy="1388421"/>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71950" cy="1388421"/>
                    </a:xfrm>
                    <a:prstGeom prst="rect">
                      <a:avLst/>
                    </a:prstGeom>
                  </pic:spPr>
                </pic:pic>
              </a:graphicData>
            </a:graphic>
          </wp:inline>
        </w:drawing>
      </w:r>
    </w:p>
    <w:tbl>
      <w:tblPr>
        <w:tblStyle w:val="TableGrid"/>
        <w:tblW w:w="0" w:type="auto"/>
        <w:tblInd w:w="817" w:type="dxa"/>
        <w:tblLook w:val="04A0" w:firstRow="1" w:lastRow="0" w:firstColumn="1" w:lastColumn="0" w:noHBand="0" w:noVBand="1"/>
      </w:tblPr>
      <w:tblGrid>
        <w:gridCol w:w="7796"/>
      </w:tblGrid>
      <w:tr w:rsidR="00A149E2" w:rsidTr="00A31609">
        <w:trPr>
          <w:trHeight w:val="397"/>
        </w:trPr>
        <w:tc>
          <w:tcPr>
            <w:tcW w:w="7796" w:type="dxa"/>
            <w:tcBorders>
              <w:top w:val="single" w:sz="4" w:space="0" w:color="000000"/>
              <w:left w:val="single" w:sz="4" w:space="0" w:color="000000"/>
              <w:bottom w:val="single" w:sz="4" w:space="0" w:color="000000"/>
              <w:right w:val="single" w:sz="4" w:space="0" w:color="000000"/>
            </w:tcBorders>
            <w:vAlign w:val="center"/>
            <w:hideMark/>
          </w:tcPr>
          <w:p w:rsidR="00A149E2" w:rsidRDefault="00A149E2" w:rsidP="00A31609">
            <w:pPr>
              <w:pStyle w:val="AA-Normal"/>
              <w:jc w:val="left"/>
              <w:rPr>
                <w:b/>
                <w:i/>
              </w:rPr>
            </w:pPr>
            <w:r>
              <w:rPr>
                <w:b/>
                <w:noProof/>
              </w:rPr>
              <w:drawing>
                <wp:inline distT="0" distB="0" distL="0" distR="0" wp14:anchorId="33629B0E" wp14:editId="68E33256">
                  <wp:extent cx="180000" cy="180000"/>
                  <wp:effectExtent l="0" t="0" r="0" b="0"/>
                  <wp:docPr id="19" name="Picture 19" descr="C:\Users\vesaj\Pictures\DVD_ART36\Artwork_Imagery\Icons - Illustrations\_ WINDOWS VISTA ICONS\Information more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esaj\Pictures\DVD_ART36\Artwork_Imagery\Icons - Illustrations\_ WINDOWS VISTA ICONS\Information more inf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Pr>
                <w:noProof/>
              </w:rPr>
              <w:t xml:space="preserve">  </w:t>
            </w:r>
            <w:r>
              <w:rPr>
                <w:b/>
                <w:noProof/>
              </w:rPr>
              <w:t>Additional Information</w:t>
            </w:r>
          </w:p>
        </w:tc>
      </w:tr>
      <w:tr w:rsidR="00A149E2" w:rsidTr="00A31609">
        <w:tc>
          <w:tcPr>
            <w:tcW w:w="7796" w:type="dxa"/>
            <w:tcBorders>
              <w:top w:val="single" w:sz="4" w:space="0" w:color="000000"/>
              <w:left w:val="single" w:sz="4" w:space="0" w:color="000000"/>
              <w:bottom w:val="single" w:sz="4" w:space="0" w:color="000000"/>
              <w:right w:val="single" w:sz="4" w:space="0" w:color="000000"/>
            </w:tcBorders>
            <w:hideMark/>
          </w:tcPr>
          <w:p w:rsidR="00A149E2" w:rsidRDefault="00A149E2" w:rsidP="00A31609">
            <w:pPr>
              <w:pStyle w:val="AA-Normal"/>
            </w:pPr>
            <w:r w:rsidRPr="002C7540">
              <w:rPr>
                <w:i/>
              </w:rPr>
              <w:t xml:space="preserve">Notice the URL of the page does not include the traditional SharePoint WCM “/Pages” in the </w:t>
            </w:r>
            <w:r>
              <w:rPr>
                <w:i/>
              </w:rPr>
              <w:t>URL</w:t>
            </w:r>
            <w:r w:rsidRPr="006E2570">
              <w:rPr>
                <w:i/>
              </w:rPr>
              <w:t>.</w:t>
            </w:r>
          </w:p>
        </w:tc>
      </w:tr>
    </w:tbl>
    <w:p w:rsidR="00A149E2" w:rsidRDefault="00A149E2" w:rsidP="00A149E2">
      <w:pPr>
        <w:pStyle w:val="Ln1"/>
        <w:numPr>
          <w:ilvl w:val="1"/>
          <w:numId w:val="29"/>
        </w:numPr>
      </w:pPr>
      <w:r>
        <w:t xml:space="preserve">Enter some text on the page. Use the formatting options under the </w:t>
      </w:r>
      <w:r w:rsidRPr="00FF4836">
        <w:rPr>
          <w:b/>
        </w:rPr>
        <w:t>Format Text</w:t>
      </w:r>
      <w:r>
        <w:t xml:space="preserve"> tab in the ribbon to apply different styles to the text.</w:t>
      </w:r>
    </w:p>
    <w:p w:rsidR="00A149E2" w:rsidRDefault="00A149E2" w:rsidP="00A149E2">
      <w:pPr>
        <w:pStyle w:val="Ln1"/>
        <w:numPr>
          <w:ilvl w:val="1"/>
          <w:numId w:val="29"/>
        </w:numPr>
      </w:pPr>
      <w:r>
        <w:t xml:space="preserve">Add an image to the page by going to the ribbon and selecting the </w:t>
      </w:r>
      <w:r w:rsidRPr="00FF4836">
        <w:rPr>
          <w:b/>
        </w:rPr>
        <w:t>Insert</w:t>
      </w:r>
      <w:r>
        <w:t xml:space="preserve"> tab, then the arrow below the </w:t>
      </w:r>
      <w:r w:rsidRPr="00FF4836">
        <w:rPr>
          <w:b/>
        </w:rPr>
        <w:t>Picture</w:t>
      </w:r>
      <w:r>
        <w:t xml:space="preserve"> button and select </w:t>
      </w:r>
      <w:r w:rsidRPr="00FF4836">
        <w:rPr>
          <w:b/>
        </w:rPr>
        <w:t>From SharePoint</w:t>
      </w:r>
      <w:r>
        <w:t>:</w:t>
      </w:r>
    </w:p>
    <w:p w:rsidR="00A149E2" w:rsidRDefault="001B6F2D" w:rsidP="00A149E2">
      <w:pPr>
        <w:pStyle w:val="Ln1"/>
        <w:numPr>
          <w:ilvl w:val="0"/>
          <w:numId w:val="0"/>
        </w:numPr>
        <w:ind w:left="1080"/>
      </w:pPr>
      <w:r>
        <w:rPr>
          <w:noProof/>
        </w:rPr>
        <w:lastRenderedPageBreak/>
        <w:drawing>
          <wp:inline distT="0" distB="0" distL="0" distR="0" wp14:anchorId="1E8E7461" wp14:editId="5A136BBA">
            <wp:extent cx="5038096" cy="360952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38096" cy="3609524"/>
                    </a:xfrm>
                    <a:prstGeom prst="rect">
                      <a:avLst/>
                    </a:prstGeom>
                  </pic:spPr>
                </pic:pic>
              </a:graphicData>
            </a:graphic>
          </wp:inline>
        </w:drawing>
      </w:r>
    </w:p>
    <w:p w:rsidR="00A149E2" w:rsidRDefault="00A149E2" w:rsidP="00A149E2">
      <w:pPr>
        <w:pStyle w:val="Ln1"/>
        <w:numPr>
          <w:ilvl w:val="1"/>
          <w:numId w:val="29"/>
        </w:numPr>
      </w:pPr>
      <w:r>
        <w:t xml:space="preserve">Select one of the images you uploaded in a previous step and click </w:t>
      </w:r>
      <w:r w:rsidRPr="00FF4836">
        <w:rPr>
          <w:b/>
        </w:rPr>
        <w:t>Insert</w:t>
      </w:r>
      <w:r>
        <w:t>.</w:t>
      </w:r>
    </w:p>
    <w:p w:rsidR="00A149E2" w:rsidRDefault="00A149E2" w:rsidP="00A149E2">
      <w:pPr>
        <w:pStyle w:val="Ln1"/>
        <w:numPr>
          <w:ilvl w:val="0"/>
          <w:numId w:val="0"/>
        </w:numPr>
        <w:ind w:left="1080"/>
      </w:pPr>
      <w:r>
        <w:rPr>
          <w:noProof/>
        </w:rPr>
        <w:drawing>
          <wp:inline distT="0" distB="0" distL="0" distR="0" wp14:anchorId="32748321" wp14:editId="3AD75F4E">
            <wp:extent cx="4391025" cy="32801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92282" cy="3281072"/>
                    </a:xfrm>
                    <a:prstGeom prst="rect">
                      <a:avLst/>
                    </a:prstGeom>
                  </pic:spPr>
                </pic:pic>
              </a:graphicData>
            </a:graphic>
          </wp:inline>
        </w:drawing>
      </w:r>
    </w:p>
    <w:p w:rsidR="00A149E2" w:rsidRDefault="00A149E2" w:rsidP="00A149E2">
      <w:pPr>
        <w:pStyle w:val="Ln1"/>
        <w:numPr>
          <w:ilvl w:val="1"/>
          <w:numId w:val="29"/>
        </w:numPr>
      </w:pPr>
      <w:r>
        <w:t>Use the picture controls to resize and alter the image.</w:t>
      </w:r>
    </w:p>
    <w:p w:rsidR="00A149E2" w:rsidRDefault="00A149E2" w:rsidP="00A149E2">
      <w:pPr>
        <w:pStyle w:val="Ln1"/>
        <w:numPr>
          <w:ilvl w:val="1"/>
          <w:numId w:val="29"/>
        </w:numPr>
      </w:pPr>
      <w:r>
        <w:lastRenderedPageBreak/>
        <w:t xml:space="preserve">When finished, click the </w:t>
      </w:r>
      <w:r w:rsidRPr="00FF4836">
        <w:rPr>
          <w:b/>
        </w:rPr>
        <w:t>Check In</w:t>
      </w:r>
      <w:r>
        <w:t xml:space="preserve"> button found in the </w:t>
      </w:r>
      <w:r w:rsidRPr="00FF4836">
        <w:rPr>
          <w:b/>
        </w:rPr>
        <w:t>Page</w:t>
      </w:r>
      <w:r>
        <w:t xml:space="preserve"> tab of the ribbon.</w:t>
      </w:r>
    </w:p>
    <w:p w:rsidR="00A149E2" w:rsidRDefault="001B6F2D" w:rsidP="00A149E2">
      <w:pPr>
        <w:pStyle w:val="Ln1"/>
        <w:numPr>
          <w:ilvl w:val="0"/>
          <w:numId w:val="0"/>
        </w:numPr>
        <w:ind w:left="1080"/>
      </w:pPr>
      <w:r>
        <w:rPr>
          <w:noProof/>
        </w:rPr>
        <w:drawing>
          <wp:inline distT="0" distB="0" distL="0" distR="0" wp14:anchorId="6E729B34" wp14:editId="015BBA32">
            <wp:extent cx="3723810" cy="4019048"/>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23810" cy="4019048"/>
                    </a:xfrm>
                    <a:prstGeom prst="rect">
                      <a:avLst/>
                    </a:prstGeom>
                  </pic:spPr>
                </pic:pic>
              </a:graphicData>
            </a:graphic>
          </wp:inline>
        </w:drawing>
      </w:r>
    </w:p>
    <w:p w:rsidR="00A149E2" w:rsidRDefault="00A149E2" w:rsidP="00A149E2">
      <w:pPr>
        <w:pStyle w:val="Ln1"/>
        <w:numPr>
          <w:ilvl w:val="0"/>
          <w:numId w:val="29"/>
        </w:numPr>
      </w:pPr>
      <w:r>
        <w:t>Notice how after creating the page the URL is a SEO-friendly URL and the page shows up in the navigation. You can see how the navigation is being created by looking at the site’s navigation taxonomy:</w:t>
      </w:r>
    </w:p>
    <w:p w:rsidR="00A149E2" w:rsidRDefault="00A149E2" w:rsidP="00A149E2">
      <w:pPr>
        <w:pStyle w:val="Ln1"/>
        <w:numPr>
          <w:ilvl w:val="1"/>
          <w:numId w:val="29"/>
        </w:numPr>
      </w:pPr>
      <w:r>
        <w:t xml:space="preserve">Select the gear in the top-right corner of the page and select </w:t>
      </w:r>
      <w:r w:rsidRPr="00475516">
        <w:rPr>
          <w:b/>
        </w:rPr>
        <w:t>Site Settings</w:t>
      </w:r>
      <w:r>
        <w:t>.</w:t>
      </w:r>
    </w:p>
    <w:p w:rsidR="00A149E2" w:rsidRDefault="00A149E2" w:rsidP="00A149E2">
      <w:pPr>
        <w:pStyle w:val="Ln1"/>
        <w:numPr>
          <w:ilvl w:val="1"/>
          <w:numId w:val="29"/>
        </w:numPr>
      </w:pPr>
      <w:r>
        <w:t xml:space="preserve">Under the </w:t>
      </w:r>
      <w:r w:rsidRPr="00475516">
        <w:rPr>
          <w:b/>
        </w:rPr>
        <w:t>Site Administration</w:t>
      </w:r>
      <w:r>
        <w:t xml:space="preserve"> section, select </w:t>
      </w:r>
      <w:r w:rsidRPr="00475516">
        <w:rPr>
          <w:b/>
        </w:rPr>
        <w:t>Term Store Management</w:t>
      </w:r>
      <w:r>
        <w:t>.</w:t>
      </w:r>
    </w:p>
    <w:p w:rsidR="00A149E2" w:rsidRDefault="00A149E2" w:rsidP="00A149E2">
      <w:pPr>
        <w:pStyle w:val="Ln1"/>
        <w:numPr>
          <w:ilvl w:val="1"/>
          <w:numId w:val="29"/>
        </w:numPr>
      </w:pPr>
      <w:r>
        <w:t>Expand the term site for the site collection to find the About Us term that is linked to the page you just created:</w:t>
      </w:r>
    </w:p>
    <w:p w:rsidR="00A149E2" w:rsidRDefault="00A149E2" w:rsidP="00A149E2">
      <w:pPr>
        <w:pStyle w:val="Ln1"/>
        <w:numPr>
          <w:ilvl w:val="0"/>
          <w:numId w:val="0"/>
        </w:numPr>
        <w:ind w:left="1080"/>
      </w:pPr>
      <w:r>
        <w:rPr>
          <w:noProof/>
        </w:rPr>
        <w:lastRenderedPageBreak/>
        <w:drawing>
          <wp:inline distT="0" distB="0" distL="0" distR="0" wp14:anchorId="0B511037" wp14:editId="3FE7BF6F">
            <wp:extent cx="4401654" cy="3067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01654" cy="3067050"/>
                    </a:xfrm>
                    <a:prstGeom prst="rect">
                      <a:avLst/>
                    </a:prstGeom>
                  </pic:spPr>
                </pic:pic>
              </a:graphicData>
            </a:graphic>
          </wp:inline>
        </w:drawing>
      </w:r>
    </w:p>
    <w:p w:rsidR="00A149E2" w:rsidRDefault="00A149E2" w:rsidP="00A149E2">
      <w:pPr>
        <w:pStyle w:val="Heading2"/>
      </w:pPr>
      <w:r>
        <w:t>Step 2 - Share the Product Catalog List</w:t>
      </w:r>
    </w:p>
    <w:p w:rsidR="00A149E2" w:rsidRDefault="00A149E2" w:rsidP="00A149E2">
      <w:r>
        <w:t>In this task you will share the catalog list you created in the previous exercise.</w:t>
      </w:r>
    </w:p>
    <w:p w:rsidR="00A149E2" w:rsidRPr="00145683" w:rsidRDefault="00A149E2" w:rsidP="00A149E2">
      <w:pPr>
        <w:pStyle w:val="TaskSetupInstructions"/>
      </w:pPr>
      <w:r w:rsidRPr="00145683">
        <w:t xml:space="preserve">Begin this task logged on to </w:t>
      </w:r>
      <w:r w:rsidR="007C6B3F">
        <w:rPr>
          <w:b/>
        </w:rPr>
        <w:t>SP as CORP\Administrator</w:t>
      </w:r>
      <w:r w:rsidRPr="00145683">
        <w:t>.</w:t>
      </w:r>
    </w:p>
    <w:p w:rsidR="00A149E2" w:rsidRDefault="00A149E2" w:rsidP="00A149E2">
      <w:pPr>
        <w:pStyle w:val="Ln1"/>
        <w:numPr>
          <w:ilvl w:val="0"/>
          <w:numId w:val="31"/>
        </w:numPr>
      </w:pPr>
      <w:r>
        <w:t xml:space="preserve">In order to use the content stored in the </w:t>
      </w:r>
      <w:proofErr w:type="spellStart"/>
      <w:r>
        <w:t>ContosoProducts</w:t>
      </w:r>
      <w:proofErr w:type="spellEnd"/>
      <w:r>
        <w:t xml:space="preserve"> catalog list you must share it so other site collections can connect to it. Using Internet Explorer, navigate to </w:t>
      </w:r>
      <w:hyperlink r:id="rId39" w:history="1">
        <w:r w:rsidRPr="00E3038F">
          <w:rPr>
            <w:rStyle w:val="Hyperlink"/>
            <w:rFonts w:cstheme="minorBidi"/>
          </w:rPr>
          <w:t>http://intranet.contoso.com/sites/ProductCatalog</w:t>
        </w:r>
      </w:hyperlink>
      <w:r>
        <w:t>.</w:t>
      </w:r>
    </w:p>
    <w:p w:rsidR="00A149E2" w:rsidRDefault="00A149E2" w:rsidP="00A149E2">
      <w:pPr>
        <w:pStyle w:val="Ln1"/>
        <w:numPr>
          <w:ilvl w:val="0"/>
          <w:numId w:val="31"/>
        </w:numPr>
      </w:pPr>
      <w:r>
        <w:t xml:space="preserve">Select the </w:t>
      </w:r>
      <w:r w:rsidR="002C54E2">
        <w:rPr>
          <w:b/>
        </w:rPr>
        <w:t xml:space="preserve">Site </w:t>
      </w:r>
      <w:proofErr w:type="spellStart"/>
      <w:r w:rsidR="002C54E2">
        <w:rPr>
          <w:b/>
        </w:rPr>
        <w:t>Conents</w:t>
      </w:r>
      <w:proofErr w:type="spellEnd"/>
      <w:r>
        <w:t xml:space="preserve"> link in the </w:t>
      </w:r>
      <w:r w:rsidRPr="008A54FA">
        <w:rPr>
          <w:b/>
        </w:rPr>
        <w:t>Quick Launch</w:t>
      </w:r>
      <w:r>
        <w:t xml:space="preserve"> navigation and select the </w:t>
      </w:r>
      <w:proofErr w:type="spellStart"/>
      <w:r w:rsidRPr="00104FFA">
        <w:rPr>
          <w:b/>
        </w:rPr>
        <w:t>ContosoProducts</w:t>
      </w:r>
      <w:proofErr w:type="spellEnd"/>
      <w:r>
        <w:t xml:space="preserve"> list.</w:t>
      </w:r>
    </w:p>
    <w:p w:rsidR="00A149E2" w:rsidRDefault="00A149E2" w:rsidP="00A149E2">
      <w:pPr>
        <w:pStyle w:val="Ln1"/>
        <w:numPr>
          <w:ilvl w:val="0"/>
          <w:numId w:val="31"/>
        </w:numPr>
      </w:pPr>
      <w:r>
        <w:t xml:space="preserve">Go to the list’s settings by selecting the </w:t>
      </w:r>
      <w:r w:rsidRPr="004C5DB8">
        <w:rPr>
          <w:b/>
        </w:rPr>
        <w:t>List</w:t>
      </w:r>
      <w:r>
        <w:t xml:space="preserve"> tab in the ribbon and then the </w:t>
      </w:r>
      <w:r w:rsidRPr="004C5DB8">
        <w:rPr>
          <w:b/>
        </w:rPr>
        <w:t>List Settings</w:t>
      </w:r>
      <w:r>
        <w:t xml:space="preserve"> button.</w:t>
      </w:r>
    </w:p>
    <w:p w:rsidR="00A149E2" w:rsidRDefault="00A149E2" w:rsidP="00A149E2">
      <w:pPr>
        <w:pStyle w:val="Ln1"/>
        <w:numPr>
          <w:ilvl w:val="0"/>
          <w:numId w:val="31"/>
        </w:numPr>
      </w:pPr>
      <w:r>
        <w:t xml:space="preserve">On the List Settings page, select Catalog Settings under the </w:t>
      </w:r>
      <w:r w:rsidRPr="0093141C">
        <w:rPr>
          <w:b/>
        </w:rPr>
        <w:t>General Settings</w:t>
      </w:r>
      <w:r>
        <w:t xml:space="preserve"> column:</w:t>
      </w:r>
    </w:p>
    <w:p w:rsidR="00A149E2" w:rsidRDefault="00A149E2" w:rsidP="00A149E2">
      <w:pPr>
        <w:pStyle w:val="Ln1"/>
        <w:numPr>
          <w:ilvl w:val="0"/>
          <w:numId w:val="0"/>
        </w:numPr>
        <w:ind w:left="720"/>
      </w:pPr>
      <w:r>
        <w:rPr>
          <w:noProof/>
        </w:rPr>
        <w:lastRenderedPageBreak/>
        <w:drawing>
          <wp:inline distT="0" distB="0" distL="0" distR="0" wp14:anchorId="13B73CA6" wp14:editId="779E646C">
            <wp:extent cx="4438650" cy="3561242"/>
            <wp:effectExtent l="0" t="0" r="0" b="1270"/>
            <wp:docPr id="31" name="Picture 31" descr="D:\Mesh\My Clients\Microsoft\2011-FY11Q3-Q4 - O15 training kit\O15 Project\Ignite DEV - Modules\ECM+WCM\WCM\GYBO Screenshots\StepA\ProductCatalogSet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esh\My Clients\Microsoft\2011-FY11Q3-Q4 - O15 training kit\O15 Project\Ignite DEV - Modules\ECM+WCM\WCM\GYBO Screenshots\StepA\ProductCatalogSetup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38650" cy="3561242"/>
                    </a:xfrm>
                    <a:prstGeom prst="rect">
                      <a:avLst/>
                    </a:prstGeom>
                    <a:noFill/>
                    <a:ln>
                      <a:noFill/>
                    </a:ln>
                  </pic:spPr>
                </pic:pic>
              </a:graphicData>
            </a:graphic>
          </wp:inline>
        </w:drawing>
      </w:r>
    </w:p>
    <w:p w:rsidR="00A149E2" w:rsidRDefault="00A149E2" w:rsidP="00A149E2">
      <w:pPr>
        <w:pStyle w:val="Ln1"/>
        <w:numPr>
          <w:ilvl w:val="0"/>
          <w:numId w:val="31"/>
        </w:numPr>
      </w:pPr>
      <w:r>
        <w:t xml:space="preserve">On the </w:t>
      </w:r>
      <w:r w:rsidRPr="00D4785D">
        <w:rPr>
          <w:b/>
        </w:rPr>
        <w:t>Catalog Settings</w:t>
      </w:r>
      <w:r>
        <w:t xml:space="preserve"> page, select the following options and click </w:t>
      </w:r>
      <w:r w:rsidRPr="00D4785D">
        <w:rPr>
          <w:b/>
        </w:rPr>
        <w:t>OK</w:t>
      </w:r>
      <w:r>
        <w:t>:</w:t>
      </w:r>
    </w:p>
    <w:p w:rsidR="00A149E2" w:rsidRDefault="00A149E2" w:rsidP="00A149E2">
      <w:pPr>
        <w:pStyle w:val="Ln1"/>
        <w:numPr>
          <w:ilvl w:val="1"/>
          <w:numId w:val="31"/>
        </w:numPr>
      </w:pPr>
      <w:r w:rsidRPr="00D4785D">
        <w:rPr>
          <w:b/>
        </w:rPr>
        <w:t>Catalog Sharing:</w:t>
      </w:r>
      <w:r>
        <w:t xml:space="preserve"> Checked</w:t>
      </w:r>
    </w:p>
    <w:p w:rsidR="00A149E2" w:rsidRDefault="00A149E2" w:rsidP="00A149E2">
      <w:pPr>
        <w:pStyle w:val="Ln1"/>
        <w:numPr>
          <w:ilvl w:val="1"/>
          <w:numId w:val="31"/>
        </w:numPr>
      </w:pPr>
      <w:r>
        <w:rPr>
          <w:b/>
        </w:rPr>
        <w:t>Primary Key:</w:t>
      </w:r>
      <w:r>
        <w:t xml:space="preserve"> Item Number</w:t>
      </w:r>
    </w:p>
    <w:p w:rsidR="00A149E2" w:rsidRDefault="00A149E2" w:rsidP="00A149E2">
      <w:pPr>
        <w:pStyle w:val="Ln1"/>
        <w:numPr>
          <w:ilvl w:val="1"/>
          <w:numId w:val="31"/>
        </w:numPr>
      </w:pPr>
      <w:r>
        <w:rPr>
          <w:b/>
        </w:rPr>
        <w:t>Catalog Navigation:</w:t>
      </w:r>
      <w:r>
        <w:t xml:space="preserve"> Item Category</w:t>
      </w:r>
    </w:p>
    <w:p w:rsidR="00A149E2" w:rsidRDefault="00A279E5" w:rsidP="00A149E2">
      <w:pPr>
        <w:pStyle w:val="Ln1"/>
        <w:numPr>
          <w:ilvl w:val="0"/>
          <w:numId w:val="0"/>
        </w:numPr>
        <w:ind w:left="1080"/>
      </w:pPr>
      <w:r>
        <w:rPr>
          <w:noProof/>
        </w:rPr>
        <w:drawing>
          <wp:inline distT="0" distB="0" distL="0" distR="0" wp14:anchorId="0F0705F9" wp14:editId="22B07C14">
            <wp:extent cx="4695825" cy="1858263"/>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95825" cy="1858263"/>
                    </a:xfrm>
                    <a:prstGeom prst="rect">
                      <a:avLst/>
                    </a:prstGeom>
                  </pic:spPr>
                </pic:pic>
              </a:graphicData>
            </a:graphic>
          </wp:inline>
        </w:drawing>
      </w:r>
    </w:p>
    <w:p w:rsidR="00A149E2" w:rsidRDefault="00A149E2" w:rsidP="00A149E2">
      <w:pPr>
        <w:pStyle w:val="Heading2"/>
      </w:pPr>
      <w:r>
        <w:t>Step 3 - Connect the Catalog to the Publishing Site and Enable Managed Navigation</w:t>
      </w:r>
    </w:p>
    <w:p w:rsidR="00A149E2" w:rsidRPr="00FA2502" w:rsidRDefault="00A149E2" w:rsidP="00A149E2">
      <w:r>
        <w:t xml:space="preserve">In this task you will connect the catalog to the Publishing site and configure the managed navigation so the Publishing site’s </w:t>
      </w:r>
    </w:p>
    <w:p w:rsidR="00A149E2" w:rsidRPr="00145683" w:rsidRDefault="00A149E2" w:rsidP="00A149E2">
      <w:pPr>
        <w:pStyle w:val="TaskSetupInstructions"/>
      </w:pPr>
      <w:r w:rsidRPr="00145683">
        <w:lastRenderedPageBreak/>
        <w:t xml:space="preserve">Begin this task logged on to </w:t>
      </w:r>
      <w:r w:rsidR="007C6B3F">
        <w:rPr>
          <w:b/>
        </w:rPr>
        <w:t>SP as CORP\Administrator</w:t>
      </w:r>
      <w:r w:rsidRPr="00145683">
        <w:t>.</w:t>
      </w:r>
    </w:p>
    <w:p w:rsidR="00A149E2" w:rsidRDefault="00A149E2" w:rsidP="00A149E2">
      <w:pPr>
        <w:pStyle w:val="Ln1"/>
        <w:numPr>
          <w:ilvl w:val="0"/>
          <w:numId w:val="30"/>
        </w:numPr>
      </w:pPr>
      <w:r>
        <w:t xml:space="preserve">The site collection that contains the </w:t>
      </w:r>
      <w:proofErr w:type="spellStart"/>
      <w:r>
        <w:t>ContosoProducts</w:t>
      </w:r>
      <w:proofErr w:type="spellEnd"/>
      <w:r>
        <w:t xml:space="preserve"> catalog list also contains a term set that should be used for navigation in the Publishing site. In order to use the term set in another site collection it must be shared. Using Internet Explorer, navigate to </w:t>
      </w:r>
      <w:hyperlink r:id="rId42" w:history="1">
        <w:r w:rsidRPr="00E3038F">
          <w:rPr>
            <w:rStyle w:val="Hyperlink"/>
            <w:rFonts w:cstheme="minorBidi"/>
          </w:rPr>
          <w:t>http://intranet.contoso.com/sites/ProductCatalog</w:t>
        </w:r>
      </w:hyperlink>
      <w:r>
        <w:t>.</w:t>
      </w:r>
    </w:p>
    <w:p w:rsidR="00A149E2" w:rsidRDefault="00A149E2" w:rsidP="00A149E2">
      <w:pPr>
        <w:pStyle w:val="Ln1"/>
        <w:numPr>
          <w:ilvl w:val="0"/>
          <w:numId w:val="30"/>
        </w:numPr>
      </w:pPr>
      <w:r>
        <w:t xml:space="preserve">Next, use the gear icon in the top-right corner to select the </w:t>
      </w:r>
      <w:r w:rsidRPr="00B609F9">
        <w:rPr>
          <w:b/>
        </w:rPr>
        <w:t>Site Settings</w:t>
      </w:r>
      <w:r>
        <w:t xml:space="preserve"> option.</w:t>
      </w:r>
    </w:p>
    <w:p w:rsidR="00A149E2" w:rsidRDefault="00A149E2" w:rsidP="00A149E2">
      <w:pPr>
        <w:pStyle w:val="Ln1"/>
        <w:numPr>
          <w:ilvl w:val="0"/>
          <w:numId w:val="30"/>
        </w:numPr>
      </w:pPr>
      <w:r>
        <w:t xml:space="preserve">Select the </w:t>
      </w:r>
      <w:r w:rsidRPr="00B609F9">
        <w:rPr>
          <w:b/>
        </w:rPr>
        <w:t>Term Store Management</w:t>
      </w:r>
      <w:r>
        <w:t xml:space="preserve"> option under the </w:t>
      </w:r>
      <w:r w:rsidRPr="00B609F9">
        <w:rPr>
          <w:b/>
        </w:rPr>
        <w:t>Site Administration</w:t>
      </w:r>
      <w:r>
        <w:t xml:space="preserve"> section.</w:t>
      </w:r>
    </w:p>
    <w:p w:rsidR="00A149E2" w:rsidRDefault="00A149E2" w:rsidP="00A149E2">
      <w:pPr>
        <w:pStyle w:val="Ln1"/>
        <w:numPr>
          <w:ilvl w:val="0"/>
          <w:numId w:val="30"/>
        </w:numPr>
      </w:pPr>
      <w:r>
        <w:t>Select the Site Collection grouping for the current site collection as shown in the following figure:</w:t>
      </w:r>
    </w:p>
    <w:p w:rsidR="00A149E2" w:rsidRDefault="00A149E2" w:rsidP="00A149E2">
      <w:pPr>
        <w:pStyle w:val="Ln1"/>
        <w:numPr>
          <w:ilvl w:val="0"/>
          <w:numId w:val="0"/>
        </w:numPr>
        <w:ind w:left="720"/>
      </w:pPr>
      <w:r>
        <w:rPr>
          <w:noProof/>
        </w:rPr>
        <w:drawing>
          <wp:inline distT="0" distB="0" distL="0" distR="0" wp14:anchorId="3538E02F" wp14:editId="61FD3FAB">
            <wp:extent cx="4972050" cy="198616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977375" cy="1988291"/>
                    </a:xfrm>
                    <a:prstGeom prst="rect">
                      <a:avLst/>
                    </a:prstGeom>
                  </pic:spPr>
                </pic:pic>
              </a:graphicData>
            </a:graphic>
          </wp:inline>
        </w:drawing>
      </w:r>
    </w:p>
    <w:p w:rsidR="00A149E2" w:rsidRDefault="00A149E2" w:rsidP="00A149E2">
      <w:pPr>
        <w:pStyle w:val="Ln1"/>
        <w:numPr>
          <w:ilvl w:val="0"/>
          <w:numId w:val="30"/>
        </w:numPr>
      </w:pPr>
      <w:r>
        <w:t>Next, enter the URL of the Publishing site collection (</w:t>
      </w:r>
      <w:hyperlink r:id="rId44" w:history="1">
        <w:r w:rsidRPr="00523E4D">
          <w:rPr>
            <w:rStyle w:val="Hyperlink"/>
            <w:rFonts w:cstheme="minorBidi"/>
          </w:rPr>
          <w:t>http://intranet.contoso.com/sites/wcm</w:t>
        </w:r>
      </w:hyperlink>
      <w:r>
        <w:t xml:space="preserve">) to share the term set with in the </w:t>
      </w:r>
      <w:r w:rsidRPr="00B609F9">
        <w:rPr>
          <w:b/>
        </w:rPr>
        <w:t xml:space="preserve">Site Collection Access </w:t>
      </w:r>
      <w:r>
        <w:t xml:space="preserve">box and click </w:t>
      </w:r>
      <w:r w:rsidRPr="00B609F9">
        <w:rPr>
          <w:b/>
        </w:rPr>
        <w:t>Save</w:t>
      </w:r>
      <w:r>
        <w:t>:</w:t>
      </w:r>
    </w:p>
    <w:p w:rsidR="00A149E2" w:rsidRDefault="00A149E2" w:rsidP="00A149E2">
      <w:pPr>
        <w:pStyle w:val="Ln1"/>
        <w:numPr>
          <w:ilvl w:val="0"/>
          <w:numId w:val="0"/>
        </w:numPr>
        <w:ind w:left="720"/>
      </w:pPr>
      <w:r>
        <w:rPr>
          <w:noProof/>
        </w:rPr>
        <w:lastRenderedPageBreak/>
        <w:drawing>
          <wp:inline distT="0" distB="0" distL="0" distR="0" wp14:anchorId="7BF675F9" wp14:editId="3918D3E8">
            <wp:extent cx="4991100" cy="3134368"/>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991100" cy="3134368"/>
                    </a:xfrm>
                    <a:prstGeom prst="rect">
                      <a:avLst/>
                    </a:prstGeom>
                  </pic:spPr>
                </pic:pic>
              </a:graphicData>
            </a:graphic>
          </wp:inline>
        </w:drawing>
      </w:r>
    </w:p>
    <w:p w:rsidR="00A149E2" w:rsidRDefault="00A149E2" w:rsidP="00A149E2">
      <w:pPr>
        <w:pStyle w:val="Ln1"/>
        <w:numPr>
          <w:ilvl w:val="0"/>
          <w:numId w:val="30"/>
        </w:numPr>
      </w:pPr>
      <w:r>
        <w:t>Verify the term set is available in the Publishing site.</w:t>
      </w:r>
      <w:r w:rsidRPr="00B609F9">
        <w:t xml:space="preserve"> </w:t>
      </w:r>
      <w:r>
        <w:t xml:space="preserve">Using Internet Explorer, navigate to </w:t>
      </w:r>
      <w:hyperlink r:id="rId46" w:history="1">
        <w:r w:rsidRPr="00523E4D">
          <w:rPr>
            <w:rStyle w:val="Hyperlink"/>
            <w:rFonts w:cstheme="minorBidi"/>
          </w:rPr>
          <w:t>http://intranet.contoso.com/sites/wcm</w:t>
        </w:r>
      </w:hyperlink>
      <w:r>
        <w:t xml:space="preserve">. </w:t>
      </w:r>
    </w:p>
    <w:p w:rsidR="00A149E2" w:rsidRDefault="00A149E2" w:rsidP="00A149E2">
      <w:pPr>
        <w:pStyle w:val="Ln1"/>
        <w:numPr>
          <w:ilvl w:val="0"/>
          <w:numId w:val="30"/>
        </w:numPr>
      </w:pPr>
      <w:r>
        <w:t xml:space="preserve">Using the gear icon in the top-right corner, go to the </w:t>
      </w:r>
      <w:r w:rsidRPr="003662B0">
        <w:rPr>
          <w:b/>
        </w:rPr>
        <w:t>Site Settings</w:t>
      </w:r>
      <w:r>
        <w:t xml:space="preserve"> page.</w:t>
      </w:r>
    </w:p>
    <w:p w:rsidR="00A149E2" w:rsidRDefault="00A149E2" w:rsidP="00A149E2">
      <w:pPr>
        <w:pStyle w:val="Ln1"/>
        <w:numPr>
          <w:ilvl w:val="0"/>
          <w:numId w:val="30"/>
        </w:numPr>
      </w:pPr>
      <w:r>
        <w:t xml:space="preserve">Under the </w:t>
      </w:r>
      <w:r w:rsidRPr="00B609F9">
        <w:rPr>
          <w:b/>
        </w:rPr>
        <w:t>Site Administration</w:t>
      </w:r>
      <w:r>
        <w:t xml:space="preserve"> section select </w:t>
      </w:r>
      <w:r w:rsidRPr="00B609F9">
        <w:rPr>
          <w:b/>
        </w:rPr>
        <w:t>Term Store Management</w:t>
      </w:r>
      <w:r>
        <w:t>.</w:t>
      </w:r>
    </w:p>
    <w:p w:rsidR="00A149E2" w:rsidRDefault="00A149E2" w:rsidP="00A149E2">
      <w:pPr>
        <w:pStyle w:val="Ln1"/>
        <w:numPr>
          <w:ilvl w:val="0"/>
          <w:numId w:val="30"/>
        </w:numPr>
      </w:pPr>
      <w:r>
        <w:t>Notice that the term set’s site collection is showing up in the Publishing site.</w:t>
      </w:r>
    </w:p>
    <w:p w:rsidR="00A149E2" w:rsidRDefault="00A149E2" w:rsidP="00A149E2">
      <w:pPr>
        <w:pStyle w:val="Ln1"/>
        <w:numPr>
          <w:ilvl w:val="0"/>
          <w:numId w:val="0"/>
        </w:numPr>
        <w:ind w:left="720"/>
      </w:pPr>
      <w:r>
        <w:rPr>
          <w:noProof/>
        </w:rPr>
        <w:drawing>
          <wp:inline distT="0" distB="0" distL="0" distR="0" wp14:anchorId="79DAE841" wp14:editId="5E0CEED0">
            <wp:extent cx="3961905" cy="1571429"/>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961905" cy="1571429"/>
                    </a:xfrm>
                    <a:prstGeom prst="rect">
                      <a:avLst/>
                    </a:prstGeom>
                  </pic:spPr>
                </pic:pic>
              </a:graphicData>
            </a:graphic>
          </wp:inline>
        </w:drawing>
      </w:r>
    </w:p>
    <w:p w:rsidR="00A149E2" w:rsidRDefault="00A149E2" w:rsidP="00A149E2">
      <w:pPr>
        <w:pStyle w:val="Heading1"/>
      </w:pPr>
      <w:r>
        <w:t>Implement Managed Navigation</w:t>
      </w:r>
    </w:p>
    <w:p w:rsidR="00A149E2" w:rsidRDefault="00A149E2" w:rsidP="00A149E2">
      <w:r>
        <w:t>In this demo you will connect it to the Publishing site and enable managed navigation on the Publishing site.</w:t>
      </w:r>
    </w:p>
    <w:p w:rsidR="00A149E2" w:rsidRDefault="00A149E2" w:rsidP="00A149E2">
      <w:pPr>
        <w:pStyle w:val="Heading2"/>
      </w:pPr>
      <w:r>
        <w:lastRenderedPageBreak/>
        <w:t>Step 1 - Share the Catalog’s Term Set with the Publishing Site</w:t>
      </w:r>
    </w:p>
    <w:p w:rsidR="00A149E2" w:rsidRDefault="00A149E2" w:rsidP="00A149E2">
      <w:r>
        <w:t>In this task you will ensure the catalog created in a previous demo is shared for use in the Publishing site.</w:t>
      </w:r>
    </w:p>
    <w:p w:rsidR="00A149E2" w:rsidRPr="00145683" w:rsidRDefault="00A149E2" w:rsidP="00A149E2">
      <w:pPr>
        <w:pStyle w:val="TaskSetupInstructions"/>
      </w:pPr>
      <w:r w:rsidRPr="00145683">
        <w:t xml:space="preserve">Begin this task logged on to </w:t>
      </w:r>
      <w:r w:rsidR="007C6B3F">
        <w:rPr>
          <w:b/>
        </w:rPr>
        <w:t>SP as CORP\Administrator</w:t>
      </w:r>
      <w:r w:rsidRPr="00145683">
        <w:t>.</w:t>
      </w:r>
    </w:p>
    <w:p w:rsidR="00A149E2" w:rsidRDefault="00A149E2" w:rsidP="00A149E2">
      <w:pPr>
        <w:pStyle w:val="Ln1"/>
        <w:numPr>
          <w:ilvl w:val="0"/>
          <w:numId w:val="32"/>
        </w:numPr>
      </w:pPr>
      <w:r>
        <w:t xml:space="preserve">With the </w:t>
      </w:r>
      <w:proofErr w:type="spellStart"/>
      <w:r>
        <w:t>ContosoProducts</w:t>
      </w:r>
      <w:proofErr w:type="spellEnd"/>
      <w:r>
        <w:t xml:space="preserve"> catalog list shared, you now need to connect the Publishing site to the catalog. Using Internet Explorer, navigate to </w:t>
      </w:r>
      <w:hyperlink r:id="rId48" w:history="1">
        <w:r w:rsidRPr="00523E4D">
          <w:rPr>
            <w:rStyle w:val="Hyperlink"/>
            <w:rFonts w:cstheme="minorBidi"/>
          </w:rPr>
          <w:t>http://intranet.contoso.com/sites/wcm</w:t>
        </w:r>
      </w:hyperlink>
      <w:r>
        <w:t xml:space="preserve">. </w:t>
      </w:r>
    </w:p>
    <w:p w:rsidR="00A149E2" w:rsidRDefault="00A149E2" w:rsidP="00A149E2">
      <w:pPr>
        <w:pStyle w:val="Ln1"/>
        <w:numPr>
          <w:ilvl w:val="0"/>
          <w:numId w:val="32"/>
        </w:numPr>
      </w:pPr>
      <w:r>
        <w:t xml:space="preserve">Using the gear icon in the top-right corner, go to the </w:t>
      </w:r>
      <w:r w:rsidRPr="003662B0">
        <w:rPr>
          <w:b/>
        </w:rPr>
        <w:t>Site Settings</w:t>
      </w:r>
      <w:r>
        <w:t xml:space="preserve"> page.</w:t>
      </w:r>
    </w:p>
    <w:p w:rsidR="00A149E2" w:rsidRDefault="00A149E2" w:rsidP="00A149E2">
      <w:pPr>
        <w:pStyle w:val="Ln1"/>
        <w:numPr>
          <w:ilvl w:val="0"/>
          <w:numId w:val="32"/>
        </w:numPr>
      </w:pPr>
      <w:r>
        <w:t xml:space="preserve">Under the Site Administration section, select </w:t>
      </w:r>
      <w:r>
        <w:rPr>
          <w:b/>
        </w:rPr>
        <w:t>Manage Catalog Connections</w:t>
      </w:r>
      <w:r>
        <w:t>.</w:t>
      </w:r>
    </w:p>
    <w:p w:rsidR="00A149E2" w:rsidRDefault="00A149E2" w:rsidP="00A149E2">
      <w:pPr>
        <w:pStyle w:val="Ln1"/>
        <w:numPr>
          <w:ilvl w:val="0"/>
          <w:numId w:val="32"/>
        </w:numPr>
      </w:pPr>
      <w:r>
        <w:t xml:space="preserve">Click the link </w:t>
      </w:r>
      <w:r w:rsidRPr="00B1314C">
        <w:rPr>
          <w:b/>
        </w:rPr>
        <w:t>Connect to a Catalog</w:t>
      </w:r>
      <w:r>
        <w:t>.</w:t>
      </w:r>
    </w:p>
    <w:p w:rsidR="00A149E2" w:rsidRDefault="00A149E2" w:rsidP="00A149E2">
      <w:pPr>
        <w:pStyle w:val="Ln1"/>
        <w:numPr>
          <w:ilvl w:val="0"/>
          <w:numId w:val="32"/>
        </w:numPr>
      </w:pPr>
      <w:r>
        <w:t xml:space="preserve">The </w:t>
      </w:r>
      <w:proofErr w:type="spellStart"/>
      <w:r w:rsidRPr="004556D4">
        <w:rPr>
          <w:b/>
        </w:rPr>
        <w:t>ContosoProducts</w:t>
      </w:r>
      <w:proofErr w:type="spellEnd"/>
      <w:r>
        <w:t xml:space="preserve"> catalog should be listed. Click the </w:t>
      </w:r>
      <w:r w:rsidRPr="004556D4">
        <w:rPr>
          <w:b/>
        </w:rPr>
        <w:t>Connect</w:t>
      </w:r>
      <w:r>
        <w:t xml:space="preserve"> link on the right:</w:t>
      </w:r>
    </w:p>
    <w:p w:rsidR="00A149E2" w:rsidRDefault="00A149E2" w:rsidP="00A149E2">
      <w:pPr>
        <w:pStyle w:val="Ln1"/>
        <w:numPr>
          <w:ilvl w:val="0"/>
          <w:numId w:val="0"/>
        </w:numPr>
        <w:ind w:left="720"/>
      </w:pPr>
      <w:r>
        <w:rPr>
          <w:noProof/>
        </w:rPr>
        <w:drawing>
          <wp:inline distT="0" distB="0" distL="0" distR="0" wp14:anchorId="40958924" wp14:editId="43BB00EC">
            <wp:extent cx="4829175" cy="14740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841036" cy="1477654"/>
                    </a:xfrm>
                    <a:prstGeom prst="rect">
                      <a:avLst/>
                    </a:prstGeom>
                  </pic:spPr>
                </pic:pic>
              </a:graphicData>
            </a:graphic>
          </wp:inline>
        </w:drawing>
      </w:r>
    </w:p>
    <w:tbl>
      <w:tblPr>
        <w:tblStyle w:val="TableGrid"/>
        <w:tblW w:w="0" w:type="auto"/>
        <w:tblInd w:w="817" w:type="dxa"/>
        <w:tblLook w:val="04A0" w:firstRow="1" w:lastRow="0" w:firstColumn="1" w:lastColumn="0" w:noHBand="0" w:noVBand="1"/>
      </w:tblPr>
      <w:tblGrid>
        <w:gridCol w:w="7796"/>
      </w:tblGrid>
      <w:tr w:rsidR="00A149E2" w:rsidTr="00A31609">
        <w:tc>
          <w:tcPr>
            <w:tcW w:w="7796" w:type="dxa"/>
            <w:tcBorders>
              <w:top w:val="single" w:sz="4" w:space="0" w:color="000000"/>
              <w:left w:val="single" w:sz="4" w:space="0" w:color="000000"/>
              <w:bottom w:val="single" w:sz="4" w:space="0" w:color="000000"/>
              <w:right w:val="single" w:sz="4" w:space="0" w:color="000000"/>
            </w:tcBorders>
            <w:hideMark/>
          </w:tcPr>
          <w:p w:rsidR="00A149E2" w:rsidRDefault="00A149E2" w:rsidP="00A31609">
            <w:pPr>
              <w:pStyle w:val="AA-Normal"/>
            </w:pPr>
            <w:r>
              <w:rPr>
                <w:noProof/>
              </w:rPr>
              <w:drawing>
                <wp:inline distT="0" distB="0" distL="0" distR="0" wp14:anchorId="781F2536" wp14:editId="5DE393C2">
                  <wp:extent cx="228600" cy="152400"/>
                  <wp:effectExtent l="0" t="0" r="0" b="0"/>
                  <wp:docPr id="37" name="Picture 37" descr="Description: 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escription: note_d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Pr>
                <w:b/>
              </w:rPr>
              <w:t>Note</w:t>
            </w:r>
            <w:r>
              <w:t xml:space="preserve"> </w:t>
            </w:r>
          </w:p>
        </w:tc>
      </w:tr>
      <w:tr w:rsidR="00A149E2" w:rsidTr="00A31609">
        <w:tc>
          <w:tcPr>
            <w:tcW w:w="7796" w:type="dxa"/>
            <w:tcBorders>
              <w:top w:val="single" w:sz="4" w:space="0" w:color="000000"/>
              <w:left w:val="single" w:sz="4" w:space="0" w:color="000000"/>
              <w:bottom w:val="single" w:sz="4" w:space="0" w:color="000000"/>
              <w:right w:val="single" w:sz="4" w:space="0" w:color="000000"/>
            </w:tcBorders>
            <w:hideMark/>
          </w:tcPr>
          <w:p w:rsidR="00A149E2" w:rsidRDefault="00A149E2" w:rsidP="00A31609">
            <w:pPr>
              <w:pStyle w:val="AA-Normal"/>
            </w:pPr>
            <w:r>
              <w:rPr>
                <w:i/>
              </w:rPr>
              <w:t xml:space="preserve">If the catalog is not shown here, go back to the Search Service Application in Central Administration and restart a full index of the content source as shown in previous steps. </w:t>
            </w:r>
          </w:p>
        </w:tc>
      </w:tr>
    </w:tbl>
    <w:p w:rsidR="00A149E2" w:rsidRDefault="00A149E2" w:rsidP="00A149E2">
      <w:pPr>
        <w:pStyle w:val="Ln1"/>
        <w:numPr>
          <w:ilvl w:val="0"/>
          <w:numId w:val="32"/>
        </w:numPr>
      </w:pPr>
      <w:r>
        <w:t xml:space="preserve">On the </w:t>
      </w:r>
      <w:r w:rsidRPr="004556D4">
        <w:rPr>
          <w:b/>
        </w:rPr>
        <w:t>Catalog Source Settings</w:t>
      </w:r>
      <w:r>
        <w:t xml:space="preserve"> page, select the following options and click </w:t>
      </w:r>
      <w:r w:rsidRPr="004556D4">
        <w:rPr>
          <w:b/>
        </w:rPr>
        <w:t>OK</w:t>
      </w:r>
      <w:r>
        <w:t>:</w:t>
      </w:r>
    </w:p>
    <w:p w:rsidR="00A149E2" w:rsidRDefault="00A149E2" w:rsidP="00A149E2">
      <w:pPr>
        <w:pStyle w:val="Ln1"/>
        <w:numPr>
          <w:ilvl w:val="1"/>
          <w:numId w:val="32"/>
        </w:numPr>
      </w:pPr>
      <w:r w:rsidRPr="004556D4">
        <w:rPr>
          <w:b/>
        </w:rPr>
        <w:t>Connection Integration:</w:t>
      </w:r>
      <w:r>
        <w:t xml:space="preserve"> Integrate the catalog into my site</w:t>
      </w:r>
    </w:p>
    <w:p w:rsidR="001437EF" w:rsidRPr="001437EF" w:rsidRDefault="001437EF" w:rsidP="00A149E2">
      <w:pPr>
        <w:pStyle w:val="Ln1"/>
        <w:numPr>
          <w:ilvl w:val="1"/>
          <w:numId w:val="32"/>
        </w:numPr>
        <w:rPr>
          <w:b/>
        </w:rPr>
      </w:pPr>
      <w:r w:rsidRPr="001437EF">
        <w:rPr>
          <w:b/>
        </w:rPr>
        <w:t xml:space="preserve">Navigation Hierarchy: </w:t>
      </w:r>
    </w:p>
    <w:p w:rsidR="001437EF" w:rsidRDefault="001437EF" w:rsidP="001437EF">
      <w:pPr>
        <w:pStyle w:val="Ln1"/>
        <w:numPr>
          <w:ilvl w:val="2"/>
          <w:numId w:val="32"/>
        </w:numPr>
      </w:pPr>
      <w:r w:rsidRPr="001437EF">
        <w:rPr>
          <w:b/>
        </w:rPr>
        <w:t xml:space="preserve">Select column that categorizes items for navigation: </w:t>
      </w:r>
      <w:r>
        <w:t>Item Category</w:t>
      </w:r>
    </w:p>
    <w:p w:rsidR="001437EF" w:rsidRPr="001437EF" w:rsidRDefault="001437EF" w:rsidP="001437EF">
      <w:pPr>
        <w:pStyle w:val="Ln1"/>
        <w:numPr>
          <w:ilvl w:val="2"/>
          <w:numId w:val="32"/>
        </w:numPr>
      </w:pPr>
      <w:r>
        <w:rPr>
          <w:b/>
        </w:rPr>
        <w:t>Root term of hierarchy:</w:t>
      </w:r>
      <w:r>
        <w:t xml:space="preserve"> Electronics</w:t>
      </w:r>
    </w:p>
    <w:p w:rsidR="00A149E2" w:rsidRDefault="001437EF" w:rsidP="00A149E2">
      <w:pPr>
        <w:pStyle w:val="Ln1"/>
        <w:numPr>
          <w:ilvl w:val="1"/>
          <w:numId w:val="32"/>
        </w:numPr>
      </w:pPr>
      <w:r>
        <w:rPr>
          <w:b/>
        </w:rPr>
        <w:t>Navigation Position</w:t>
      </w:r>
      <w:r w:rsidR="00A149E2">
        <w:rPr>
          <w:b/>
        </w:rPr>
        <w:t>:</w:t>
      </w:r>
      <w:r>
        <w:rPr>
          <w:b/>
        </w:rPr>
        <w:t xml:space="preserve"> </w:t>
      </w:r>
      <w:r>
        <w:t>Add to navigation root</w:t>
      </w:r>
    </w:p>
    <w:p w:rsidR="00A149E2" w:rsidRDefault="001437EF" w:rsidP="00A149E2">
      <w:pPr>
        <w:pStyle w:val="Ln1"/>
        <w:numPr>
          <w:ilvl w:val="1"/>
          <w:numId w:val="32"/>
        </w:numPr>
      </w:pPr>
      <w:r>
        <w:rPr>
          <w:b/>
        </w:rPr>
        <w:lastRenderedPageBreak/>
        <w:t xml:space="preserve">Navigation </w:t>
      </w:r>
      <w:r w:rsidR="00A149E2">
        <w:rPr>
          <w:b/>
        </w:rPr>
        <w:t>Pinning:</w:t>
      </w:r>
      <w:r w:rsidR="00A149E2">
        <w:t xml:space="preserve"> Pin Terms to site navigation</w:t>
      </w:r>
    </w:p>
    <w:p w:rsidR="00A149E2" w:rsidRDefault="00A149E2" w:rsidP="00A149E2">
      <w:pPr>
        <w:pStyle w:val="Ln1"/>
        <w:numPr>
          <w:ilvl w:val="1"/>
          <w:numId w:val="32"/>
        </w:numPr>
      </w:pPr>
      <w:r>
        <w:rPr>
          <w:b/>
        </w:rPr>
        <w:t>Catalog Item URL Behavior:</w:t>
      </w:r>
      <w:r>
        <w:t xml:space="preserve"> Make URLs relative to this site</w:t>
      </w:r>
    </w:p>
    <w:p w:rsidR="00A149E2" w:rsidRPr="008E2545" w:rsidRDefault="00A149E2" w:rsidP="00A149E2">
      <w:pPr>
        <w:pStyle w:val="Ln1"/>
        <w:numPr>
          <w:ilvl w:val="1"/>
          <w:numId w:val="32"/>
        </w:numPr>
        <w:rPr>
          <w:b/>
        </w:rPr>
      </w:pPr>
      <w:r w:rsidRPr="008E2545">
        <w:rPr>
          <w:b/>
        </w:rPr>
        <w:t>Catalog Item URL Format:</w:t>
      </w:r>
    </w:p>
    <w:p w:rsidR="00A149E2" w:rsidRDefault="00A149E2" w:rsidP="00A149E2">
      <w:pPr>
        <w:pStyle w:val="Ln1"/>
        <w:numPr>
          <w:ilvl w:val="2"/>
          <w:numId w:val="32"/>
        </w:numPr>
      </w:pPr>
      <w:r w:rsidRPr="008E2545">
        <w:rPr>
          <w:b/>
        </w:rPr>
        <w:t>Construct a URL format from catalog properties</w:t>
      </w:r>
      <w:r>
        <w:rPr>
          <w:b/>
        </w:rPr>
        <w:t>:</w:t>
      </w:r>
      <w:r w:rsidRPr="008E2545">
        <w:rPr>
          <w:b/>
        </w:rPr>
        <w:t xml:space="preserve"> </w:t>
      </w:r>
      <w:r w:rsidRPr="008E2545">
        <w:t>C</w:t>
      </w:r>
      <w:r>
        <w:t>hecked</w:t>
      </w:r>
    </w:p>
    <w:p w:rsidR="00A149E2" w:rsidRDefault="00A149E2" w:rsidP="00A149E2">
      <w:pPr>
        <w:pStyle w:val="Ln1"/>
        <w:numPr>
          <w:ilvl w:val="2"/>
          <w:numId w:val="32"/>
        </w:numPr>
      </w:pPr>
      <w:r w:rsidRPr="00F9607E">
        <w:rPr>
          <w:b/>
        </w:rPr>
        <w:t>Primary Key Fields:</w:t>
      </w:r>
      <w:r>
        <w:t xml:space="preserve"> </w:t>
      </w:r>
      <w:proofErr w:type="spellStart"/>
      <w:r>
        <w:t>ItemId</w:t>
      </w:r>
      <w:proofErr w:type="spellEnd"/>
    </w:p>
    <w:p w:rsidR="00A149E2" w:rsidRDefault="00A149E2" w:rsidP="00A149E2">
      <w:pPr>
        <w:pStyle w:val="Ln1"/>
        <w:numPr>
          <w:ilvl w:val="1"/>
          <w:numId w:val="32"/>
        </w:numPr>
      </w:pPr>
      <w:r>
        <w:rPr>
          <w:b/>
        </w:rPr>
        <w:t>Category Page:</w:t>
      </w:r>
      <w:r>
        <w:t xml:space="preserve"> Create a new page</w:t>
      </w:r>
    </w:p>
    <w:p w:rsidR="00A149E2" w:rsidRDefault="00A149E2" w:rsidP="00A149E2">
      <w:pPr>
        <w:pStyle w:val="Ln1"/>
        <w:numPr>
          <w:ilvl w:val="1"/>
          <w:numId w:val="32"/>
        </w:numPr>
      </w:pPr>
      <w:r>
        <w:rPr>
          <w:b/>
        </w:rPr>
        <w:t>Item Page:</w:t>
      </w:r>
      <w:r>
        <w:t xml:space="preserve"> Create a new page</w:t>
      </w:r>
    </w:p>
    <w:p w:rsidR="00A149E2" w:rsidRDefault="00A149E2" w:rsidP="00A149E2">
      <w:pPr>
        <w:pStyle w:val="Ln1"/>
        <w:numPr>
          <w:ilvl w:val="0"/>
          <w:numId w:val="32"/>
        </w:numPr>
      </w:pPr>
      <w:r>
        <w:t>Notice that after the page loads, the navigation is now reflecting not only the page manually created but also the items from the term set:</w:t>
      </w:r>
    </w:p>
    <w:p w:rsidR="00A149E2" w:rsidRDefault="00A149E2" w:rsidP="00A149E2">
      <w:pPr>
        <w:pStyle w:val="Ln1"/>
        <w:numPr>
          <w:ilvl w:val="0"/>
          <w:numId w:val="0"/>
        </w:numPr>
        <w:ind w:left="720"/>
      </w:pPr>
      <w:r>
        <w:rPr>
          <w:noProof/>
        </w:rPr>
        <w:drawing>
          <wp:inline distT="0" distB="0" distL="0" distR="0" wp14:anchorId="4B5DE64B" wp14:editId="6C589D84">
            <wp:extent cx="5209524" cy="18380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09524" cy="1838095"/>
                    </a:xfrm>
                    <a:prstGeom prst="rect">
                      <a:avLst/>
                    </a:prstGeom>
                  </pic:spPr>
                </pic:pic>
              </a:graphicData>
            </a:graphic>
          </wp:inline>
        </w:drawing>
      </w:r>
    </w:p>
    <w:p w:rsidR="00A149E2" w:rsidRDefault="00A149E2" w:rsidP="00A149E2">
      <w:pPr>
        <w:pStyle w:val="Ln1"/>
        <w:numPr>
          <w:ilvl w:val="0"/>
          <w:numId w:val="32"/>
        </w:numPr>
      </w:pPr>
      <w:r>
        <w:t xml:space="preserve">You can see the contents being pulled back automatically but selecting from the navigation </w:t>
      </w:r>
      <w:r w:rsidRPr="00F9607E">
        <w:rPr>
          <w:b/>
        </w:rPr>
        <w:t xml:space="preserve">Computers </w:t>
      </w:r>
      <w:r w:rsidRPr="00F9607E">
        <w:rPr>
          <w:b/>
        </w:rPr>
        <w:sym w:font="Wingdings" w:char="F0E0"/>
      </w:r>
      <w:r w:rsidRPr="00F9607E">
        <w:rPr>
          <w:b/>
        </w:rPr>
        <w:t xml:space="preserve"> Laptops</w:t>
      </w:r>
      <w:r>
        <w:t>:</w:t>
      </w:r>
    </w:p>
    <w:p w:rsidR="00A149E2" w:rsidRDefault="001437EF" w:rsidP="00A149E2">
      <w:pPr>
        <w:pStyle w:val="Ln1"/>
        <w:numPr>
          <w:ilvl w:val="0"/>
          <w:numId w:val="0"/>
        </w:numPr>
        <w:ind w:left="720"/>
      </w:pPr>
      <w:r>
        <w:rPr>
          <w:noProof/>
        </w:rPr>
        <w:drawing>
          <wp:inline distT="0" distB="0" distL="0" distR="0" wp14:anchorId="3C4B84E1" wp14:editId="75D70D04">
            <wp:extent cx="5486400" cy="158613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86400" cy="1586132"/>
                    </a:xfrm>
                    <a:prstGeom prst="rect">
                      <a:avLst/>
                    </a:prstGeom>
                  </pic:spPr>
                </pic:pic>
              </a:graphicData>
            </a:graphic>
          </wp:inline>
        </w:drawing>
      </w:r>
    </w:p>
    <w:p w:rsidR="00906249" w:rsidRDefault="00906249" w:rsidP="004B0D0C">
      <w:pPr>
        <w:pStyle w:val="ExerciseLeadin"/>
      </w:pPr>
    </w:p>
    <w:p w:rsidR="00953B99" w:rsidRDefault="00953B99" w:rsidP="00953B99">
      <w:pPr>
        <w:pStyle w:val="Heading1"/>
      </w:pPr>
      <w:r>
        <w:lastRenderedPageBreak/>
        <w:t>Customize Rollup and Detail Pages with the Content by Search Web Part</w:t>
      </w:r>
    </w:p>
    <w:p w:rsidR="00953B99" w:rsidRDefault="00953B99" w:rsidP="00953B99">
      <w:r>
        <w:t>In this demo you will customize the rollup and detail pages using the new Content by Search Web Part.</w:t>
      </w:r>
    </w:p>
    <w:p w:rsidR="00CE6EF5" w:rsidRDefault="00CE6EF5" w:rsidP="00953B99">
      <w:pPr>
        <w:pStyle w:val="Heading2"/>
      </w:pPr>
      <w:r>
        <w:t xml:space="preserve">Step 1 – </w:t>
      </w:r>
      <w:r w:rsidR="001032EB">
        <w:t>Create New</w:t>
      </w:r>
      <w:r>
        <w:t xml:space="preserve"> </w:t>
      </w:r>
      <w:r w:rsidR="001032EB">
        <w:t xml:space="preserve">Rollup </w:t>
      </w:r>
      <w:r>
        <w:t xml:space="preserve">Page Templates </w:t>
      </w:r>
    </w:p>
    <w:p w:rsidR="00CE6EF5" w:rsidRDefault="00CE6EF5" w:rsidP="00CE6EF5">
      <w:r>
        <w:t>When you connected the Publishing site to a catalog, SharePoint automatically created page layouts for use as the rollup and detail pages. In this step you will replace them with new ones.</w:t>
      </w:r>
    </w:p>
    <w:p w:rsidR="00CE6EF5" w:rsidRPr="00145683" w:rsidRDefault="00CE6EF5" w:rsidP="00CE6EF5">
      <w:pPr>
        <w:pStyle w:val="TaskSetupInstructions"/>
      </w:pPr>
      <w:r w:rsidRPr="00145683">
        <w:t xml:space="preserve">Begin this task logged on to </w:t>
      </w:r>
      <w:r w:rsidR="007C6B3F">
        <w:rPr>
          <w:b/>
        </w:rPr>
        <w:t>SP as CORP\Administrator</w:t>
      </w:r>
      <w:r w:rsidRPr="00145683">
        <w:t>.</w:t>
      </w:r>
    </w:p>
    <w:p w:rsidR="00CE6EF5" w:rsidRDefault="00CE6EF5" w:rsidP="00CE6EF5">
      <w:pPr>
        <w:pStyle w:val="Ln1"/>
        <w:numPr>
          <w:ilvl w:val="0"/>
          <w:numId w:val="35"/>
        </w:numPr>
      </w:pPr>
      <w:r>
        <w:t xml:space="preserve">Using Internet Explorer, navigate to </w:t>
      </w:r>
      <w:hyperlink r:id="rId53" w:history="1">
        <w:r w:rsidRPr="004D1C4D">
          <w:rPr>
            <w:rStyle w:val="Hyperlink"/>
          </w:rPr>
          <w:t>http://intranet.contoso.com/sites/wcm</w:t>
        </w:r>
      </w:hyperlink>
      <w:r w:rsidR="004D1C4D">
        <w:t xml:space="preserve">. </w:t>
      </w:r>
    </w:p>
    <w:p w:rsidR="00CE6EF5" w:rsidRDefault="00CE6EF5" w:rsidP="00CE6EF5">
      <w:pPr>
        <w:pStyle w:val="Ln1"/>
        <w:numPr>
          <w:ilvl w:val="0"/>
          <w:numId w:val="35"/>
        </w:numPr>
      </w:pPr>
      <w:r>
        <w:t xml:space="preserve">Using the gear icon in the top-right corner, select </w:t>
      </w:r>
      <w:r w:rsidR="003A0C3A">
        <w:rPr>
          <w:b/>
        </w:rPr>
        <w:t>Site Settings</w:t>
      </w:r>
      <w:r>
        <w:t>.</w:t>
      </w:r>
    </w:p>
    <w:p w:rsidR="003A0C3A" w:rsidRDefault="003A0C3A" w:rsidP="00CE6EF5">
      <w:pPr>
        <w:pStyle w:val="Ln1"/>
        <w:numPr>
          <w:ilvl w:val="0"/>
          <w:numId w:val="35"/>
        </w:numPr>
      </w:pPr>
      <w:r>
        <w:t xml:space="preserve">Under the </w:t>
      </w:r>
      <w:r w:rsidRPr="003A0C3A">
        <w:rPr>
          <w:b/>
        </w:rPr>
        <w:t>Web Designer Galleries</w:t>
      </w:r>
      <w:r>
        <w:t xml:space="preserve">, select </w:t>
      </w:r>
      <w:r w:rsidRPr="003A0C3A">
        <w:rPr>
          <w:b/>
        </w:rPr>
        <w:t>Master Pages and Page Layouts</w:t>
      </w:r>
      <w:r>
        <w:t>.</w:t>
      </w:r>
    </w:p>
    <w:p w:rsidR="003A0C3A" w:rsidRDefault="003A0C3A" w:rsidP="003A0C3A">
      <w:pPr>
        <w:pStyle w:val="Ln1"/>
        <w:numPr>
          <w:ilvl w:val="0"/>
          <w:numId w:val="35"/>
        </w:numPr>
      </w:pPr>
      <w:r>
        <w:t xml:space="preserve">Upload the file </w:t>
      </w:r>
      <w:r w:rsidRPr="003A0C3A">
        <w:rPr>
          <w:b/>
        </w:rPr>
        <w:t>ContosoRollup1Column.aspx</w:t>
      </w:r>
      <w:r>
        <w:t xml:space="preserve"> found in the </w:t>
      </w:r>
      <w:r>
        <w:rPr>
          <w:b/>
        </w:rPr>
        <w:t>Assets\Page Layouts</w:t>
      </w:r>
      <w:r w:rsidRPr="003A0C3A">
        <w:t xml:space="preserve"> in </w:t>
      </w:r>
      <w:r>
        <w:t>the location where the files for this demo</w:t>
      </w:r>
      <w:r w:rsidRPr="00423982">
        <w:t xml:space="preserve"> </w:t>
      </w:r>
      <w:r>
        <w:t>are stored</w:t>
      </w:r>
    </w:p>
    <w:p w:rsidR="003A0C3A" w:rsidRDefault="003A0C3A" w:rsidP="003A0C3A">
      <w:pPr>
        <w:pStyle w:val="Ln1"/>
        <w:numPr>
          <w:ilvl w:val="0"/>
          <w:numId w:val="35"/>
        </w:numPr>
      </w:pPr>
      <w:r>
        <w:t>When prompted, accept all default except the following fields:</w:t>
      </w:r>
    </w:p>
    <w:p w:rsidR="003A0C3A" w:rsidRDefault="003A0C3A" w:rsidP="003A0C3A">
      <w:pPr>
        <w:pStyle w:val="Ln1"/>
        <w:numPr>
          <w:ilvl w:val="1"/>
          <w:numId w:val="35"/>
        </w:numPr>
      </w:pPr>
      <w:r w:rsidRPr="003A0C3A">
        <w:rPr>
          <w:b/>
        </w:rPr>
        <w:t>Content Type Group:</w:t>
      </w:r>
      <w:r>
        <w:t xml:space="preserve"> Page Layout</w:t>
      </w:r>
    </w:p>
    <w:p w:rsidR="003A0C3A" w:rsidRDefault="003A0C3A" w:rsidP="003A0C3A">
      <w:pPr>
        <w:pStyle w:val="Ln1"/>
        <w:numPr>
          <w:ilvl w:val="1"/>
          <w:numId w:val="35"/>
        </w:numPr>
      </w:pPr>
      <w:r w:rsidRPr="003A0C3A">
        <w:rPr>
          <w:b/>
        </w:rPr>
        <w:t>Content Type Name:</w:t>
      </w:r>
      <w:r>
        <w:t xml:space="preserve"> Catalog-Item Reuse</w:t>
      </w:r>
    </w:p>
    <w:p w:rsidR="00CE6EF5" w:rsidRDefault="003A0C3A" w:rsidP="003A0C3A">
      <w:pPr>
        <w:pStyle w:val="Ln1"/>
        <w:numPr>
          <w:ilvl w:val="0"/>
          <w:numId w:val="35"/>
        </w:numPr>
      </w:pPr>
      <w:r>
        <w:t xml:space="preserve">Repeat the steps above for </w:t>
      </w:r>
      <w:r w:rsidRPr="003A0C3A">
        <w:rPr>
          <w:b/>
        </w:rPr>
        <w:t>ContosoRollup2Columns.aspx</w:t>
      </w:r>
      <w:r>
        <w:t>.</w:t>
      </w:r>
    </w:p>
    <w:p w:rsidR="003A0C3A" w:rsidRDefault="003A0C3A" w:rsidP="003A0C3A">
      <w:pPr>
        <w:pStyle w:val="Ln1"/>
        <w:numPr>
          <w:ilvl w:val="0"/>
          <w:numId w:val="35"/>
        </w:numPr>
      </w:pPr>
      <w:r>
        <w:t xml:space="preserve">Using the gear icon in the top-right corner, select </w:t>
      </w:r>
      <w:r w:rsidRPr="003A0C3A">
        <w:rPr>
          <w:b/>
        </w:rPr>
        <w:t>View Site Content</w:t>
      </w:r>
      <w:r>
        <w:rPr>
          <w:b/>
        </w:rPr>
        <w:t>s</w:t>
      </w:r>
      <w:r>
        <w:t>.</w:t>
      </w:r>
    </w:p>
    <w:p w:rsidR="003A0C3A" w:rsidRDefault="003A0C3A" w:rsidP="003A0C3A">
      <w:pPr>
        <w:pStyle w:val="Ln1"/>
        <w:numPr>
          <w:ilvl w:val="0"/>
          <w:numId w:val="35"/>
        </w:numPr>
      </w:pPr>
      <w:r>
        <w:t xml:space="preserve">On the </w:t>
      </w:r>
      <w:r w:rsidRPr="003A0C3A">
        <w:rPr>
          <w:b/>
        </w:rPr>
        <w:t>Lists, Libraries, and other Apps</w:t>
      </w:r>
      <w:r>
        <w:t xml:space="preserve"> page, select the </w:t>
      </w:r>
      <w:r w:rsidRPr="003A0C3A">
        <w:rPr>
          <w:b/>
        </w:rPr>
        <w:t>Pages</w:t>
      </w:r>
      <w:r>
        <w:t xml:space="preserve"> library.</w:t>
      </w:r>
    </w:p>
    <w:p w:rsidR="003A0C3A" w:rsidRDefault="003A0C3A" w:rsidP="003A0C3A">
      <w:pPr>
        <w:pStyle w:val="Ln1"/>
        <w:numPr>
          <w:ilvl w:val="0"/>
          <w:numId w:val="35"/>
        </w:numPr>
      </w:pPr>
      <w:r>
        <w:t xml:space="preserve">Using the ribbon, select the </w:t>
      </w:r>
      <w:r w:rsidRPr="003A0C3A">
        <w:rPr>
          <w:b/>
        </w:rPr>
        <w:t>Files</w:t>
      </w:r>
      <w:r>
        <w:t xml:space="preserve"> tab, click the down arrow on the </w:t>
      </w:r>
      <w:r w:rsidRPr="003A0C3A">
        <w:rPr>
          <w:b/>
        </w:rPr>
        <w:t>New Document</w:t>
      </w:r>
      <w:r>
        <w:t xml:space="preserve"> button and select </w:t>
      </w:r>
      <w:r w:rsidRPr="003A0C3A">
        <w:rPr>
          <w:b/>
        </w:rPr>
        <w:t>Catalog-Item Reuse</w:t>
      </w:r>
      <w:r>
        <w:t>.</w:t>
      </w:r>
    </w:p>
    <w:p w:rsidR="003A0C3A" w:rsidRDefault="003A0C3A" w:rsidP="001032EB">
      <w:pPr>
        <w:pStyle w:val="Ln1"/>
        <w:numPr>
          <w:ilvl w:val="0"/>
          <w:numId w:val="0"/>
        </w:numPr>
        <w:ind w:left="720"/>
      </w:pPr>
      <w:r>
        <w:rPr>
          <w:noProof/>
        </w:rPr>
        <w:lastRenderedPageBreak/>
        <w:drawing>
          <wp:inline distT="0" distB="0" distL="0" distR="0" wp14:anchorId="1FEEC6E8" wp14:editId="2651677B">
            <wp:extent cx="2638095" cy="660952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638095" cy="6609524"/>
                    </a:xfrm>
                    <a:prstGeom prst="rect">
                      <a:avLst/>
                    </a:prstGeom>
                  </pic:spPr>
                </pic:pic>
              </a:graphicData>
            </a:graphic>
          </wp:inline>
        </w:drawing>
      </w:r>
    </w:p>
    <w:p w:rsidR="003A0C3A" w:rsidRDefault="003A0C3A" w:rsidP="003A0C3A">
      <w:pPr>
        <w:pStyle w:val="Ln1"/>
        <w:numPr>
          <w:ilvl w:val="0"/>
          <w:numId w:val="35"/>
        </w:numPr>
      </w:pPr>
      <w:r>
        <w:t xml:space="preserve">On the </w:t>
      </w:r>
      <w:r w:rsidRPr="003A0C3A">
        <w:rPr>
          <w:b/>
        </w:rPr>
        <w:t>Create Page</w:t>
      </w:r>
      <w:r>
        <w:t xml:space="preserve"> </w:t>
      </w:r>
      <w:proofErr w:type="spellStart"/>
      <w:r>
        <w:t>page</w:t>
      </w:r>
      <w:proofErr w:type="spellEnd"/>
      <w:r>
        <w:t xml:space="preserve">, use the following to complete the form and click </w:t>
      </w:r>
      <w:r w:rsidRPr="003A0C3A">
        <w:rPr>
          <w:b/>
        </w:rPr>
        <w:t>Create</w:t>
      </w:r>
      <w:r>
        <w:t>:</w:t>
      </w:r>
    </w:p>
    <w:p w:rsidR="003A0C3A" w:rsidRDefault="003A0C3A" w:rsidP="003A0C3A">
      <w:pPr>
        <w:pStyle w:val="Ln1"/>
        <w:numPr>
          <w:ilvl w:val="1"/>
          <w:numId w:val="35"/>
        </w:numPr>
      </w:pPr>
      <w:r w:rsidRPr="00030BA9">
        <w:rPr>
          <w:b/>
        </w:rPr>
        <w:t>Title:</w:t>
      </w:r>
      <w:r>
        <w:t xml:space="preserve"> Main Category</w:t>
      </w:r>
    </w:p>
    <w:p w:rsidR="003A0C3A" w:rsidRDefault="003A0C3A" w:rsidP="003A0C3A">
      <w:pPr>
        <w:pStyle w:val="Ln1"/>
        <w:numPr>
          <w:ilvl w:val="1"/>
          <w:numId w:val="35"/>
        </w:numPr>
      </w:pPr>
      <w:r w:rsidRPr="00030BA9">
        <w:rPr>
          <w:b/>
        </w:rPr>
        <w:t>URL Name:</w:t>
      </w:r>
      <w:r>
        <w:t xml:space="preserve"> MainCategory.aspx</w:t>
      </w:r>
    </w:p>
    <w:p w:rsidR="003A0C3A" w:rsidRDefault="003A0C3A" w:rsidP="003A0C3A">
      <w:pPr>
        <w:pStyle w:val="Ln1"/>
        <w:numPr>
          <w:ilvl w:val="1"/>
          <w:numId w:val="35"/>
        </w:numPr>
      </w:pPr>
      <w:r w:rsidRPr="00030BA9">
        <w:rPr>
          <w:b/>
        </w:rPr>
        <w:lastRenderedPageBreak/>
        <w:t>Page Layout:</w:t>
      </w:r>
      <w:r>
        <w:t xml:space="preserve"> (Catalog-Item Reuse)</w:t>
      </w:r>
      <w:r w:rsidR="00030BA9">
        <w:t xml:space="preserve"> ContosoRollup1Column.aspx</w:t>
      </w:r>
    </w:p>
    <w:p w:rsidR="00030BA9" w:rsidRDefault="001032EB" w:rsidP="004D1C4D">
      <w:pPr>
        <w:pStyle w:val="Heading2"/>
      </w:pPr>
      <w:r>
        <w:t>Step 2</w:t>
      </w:r>
      <w:r w:rsidR="00365864">
        <w:t xml:space="preserve"> </w:t>
      </w:r>
      <w:r w:rsidR="004D1C4D">
        <w:t>–</w:t>
      </w:r>
      <w:r w:rsidR="00365864">
        <w:t xml:space="preserve"> </w:t>
      </w:r>
      <w:r w:rsidR="004D1C4D">
        <w:t>Associate Category Pages with the new Rollup Page Template</w:t>
      </w:r>
    </w:p>
    <w:p w:rsidR="004D1C4D" w:rsidRDefault="004D1C4D" w:rsidP="004D1C4D">
      <w:r>
        <w:t>In this step you will set the category notes to use the new rollup page you just created.</w:t>
      </w:r>
    </w:p>
    <w:p w:rsidR="004D1C4D" w:rsidRPr="00145683" w:rsidRDefault="004D1C4D" w:rsidP="004D1C4D">
      <w:pPr>
        <w:pStyle w:val="TaskSetupInstructions"/>
      </w:pPr>
      <w:r w:rsidRPr="00145683">
        <w:t xml:space="preserve">Begin this task logged on to </w:t>
      </w:r>
      <w:r w:rsidR="007C6B3F">
        <w:rPr>
          <w:b/>
        </w:rPr>
        <w:t>SP as CORP\Administrator</w:t>
      </w:r>
      <w:r w:rsidRPr="00145683">
        <w:t>.</w:t>
      </w:r>
    </w:p>
    <w:p w:rsidR="004D1C4D" w:rsidRDefault="004D1C4D" w:rsidP="004D1C4D">
      <w:pPr>
        <w:pStyle w:val="Ln1"/>
        <w:numPr>
          <w:ilvl w:val="0"/>
          <w:numId w:val="38"/>
        </w:numPr>
      </w:pPr>
      <w:r>
        <w:t xml:space="preserve">Using Internet Explorer, navigate to </w:t>
      </w:r>
      <w:hyperlink r:id="rId55" w:history="1">
        <w:r w:rsidRPr="004D1C4D">
          <w:rPr>
            <w:rStyle w:val="Hyperlink"/>
          </w:rPr>
          <w:t>http://intranet.contoso.com/sites/wcm</w:t>
        </w:r>
      </w:hyperlink>
      <w:r>
        <w:t xml:space="preserve">. </w:t>
      </w:r>
    </w:p>
    <w:p w:rsidR="004D1C4D" w:rsidRDefault="004D1C4D" w:rsidP="004D1C4D">
      <w:pPr>
        <w:pStyle w:val="Ln1"/>
        <w:numPr>
          <w:ilvl w:val="0"/>
          <w:numId w:val="38"/>
        </w:numPr>
      </w:pPr>
      <w:r>
        <w:t xml:space="preserve">Using the gear icon in the top-right corner, select </w:t>
      </w:r>
      <w:r>
        <w:rPr>
          <w:b/>
        </w:rPr>
        <w:t>Site Settings</w:t>
      </w:r>
      <w:r>
        <w:t>.</w:t>
      </w:r>
    </w:p>
    <w:p w:rsidR="004D1C4D" w:rsidRDefault="004D1C4D" w:rsidP="004D1C4D">
      <w:pPr>
        <w:pStyle w:val="Ln1"/>
        <w:numPr>
          <w:ilvl w:val="0"/>
          <w:numId w:val="38"/>
        </w:numPr>
      </w:pPr>
      <w:r>
        <w:t xml:space="preserve">Under the </w:t>
      </w:r>
      <w:r w:rsidRPr="004D1C4D">
        <w:rPr>
          <w:b/>
        </w:rPr>
        <w:t>Site Administration</w:t>
      </w:r>
      <w:r>
        <w:t xml:space="preserve"> section, select </w:t>
      </w:r>
      <w:r w:rsidRPr="004D1C4D">
        <w:rPr>
          <w:b/>
        </w:rPr>
        <w:t>Term Store Management</w:t>
      </w:r>
      <w:r>
        <w:t>.</w:t>
      </w:r>
    </w:p>
    <w:p w:rsidR="004D1C4D" w:rsidRDefault="00F04F28" w:rsidP="004D1C4D">
      <w:pPr>
        <w:pStyle w:val="Ln1"/>
        <w:numPr>
          <w:ilvl w:val="0"/>
          <w:numId w:val="38"/>
        </w:numPr>
      </w:pPr>
      <w:r>
        <w:t xml:space="preserve">Expand the </w:t>
      </w:r>
      <w:r w:rsidRPr="00F04F28">
        <w:rPr>
          <w:b/>
        </w:rPr>
        <w:t>Site Collection – intranet.contoso.com-sites-</w:t>
      </w:r>
      <w:proofErr w:type="spellStart"/>
      <w:r w:rsidRPr="00F04F28">
        <w:rPr>
          <w:b/>
        </w:rPr>
        <w:t>wcm</w:t>
      </w:r>
      <w:proofErr w:type="spellEnd"/>
      <w:r>
        <w:t xml:space="preserve"> node and the </w:t>
      </w:r>
      <w:r w:rsidRPr="00F04F28">
        <w:rPr>
          <w:b/>
        </w:rPr>
        <w:t>Site Navigation</w:t>
      </w:r>
      <w:r>
        <w:t xml:space="preserve"> node.</w:t>
      </w:r>
    </w:p>
    <w:p w:rsidR="00F04F28" w:rsidRDefault="00F04F28" w:rsidP="004D1C4D">
      <w:pPr>
        <w:pStyle w:val="Ln1"/>
        <w:numPr>
          <w:ilvl w:val="0"/>
          <w:numId w:val="38"/>
        </w:numPr>
      </w:pPr>
      <w:r>
        <w:t xml:space="preserve">Select the </w:t>
      </w:r>
      <w:r w:rsidRPr="00F04F28">
        <w:rPr>
          <w:b/>
        </w:rPr>
        <w:t>Audio</w:t>
      </w:r>
      <w:r>
        <w:t xml:space="preserve"> node</w:t>
      </w:r>
    </w:p>
    <w:p w:rsidR="00F04F28" w:rsidRDefault="00F04F28" w:rsidP="00F04F28">
      <w:pPr>
        <w:pStyle w:val="Ln1"/>
        <w:numPr>
          <w:ilvl w:val="0"/>
          <w:numId w:val="0"/>
        </w:numPr>
        <w:ind w:left="720"/>
      </w:pPr>
      <w:r>
        <w:rPr>
          <w:noProof/>
        </w:rPr>
        <w:drawing>
          <wp:inline distT="0" distB="0" distL="0" distR="0" wp14:anchorId="601C6A3A" wp14:editId="3D241D3F">
            <wp:extent cx="2857143" cy="292381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857143" cy="2923810"/>
                    </a:xfrm>
                    <a:prstGeom prst="rect">
                      <a:avLst/>
                    </a:prstGeom>
                  </pic:spPr>
                </pic:pic>
              </a:graphicData>
            </a:graphic>
          </wp:inline>
        </w:drawing>
      </w:r>
    </w:p>
    <w:p w:rsidR="009C74B2" w:rsidRDefault="00BF2686" w:rsidP="004D1C4D">
      <w:pPr>
        <w:pStyle w:val="Ln1"/>
        <w:numPr>
          <w:ilvl w:val="0"/>
          <w:numId w:val="38"/>
        </w:numPr>
      </w:pPr>
      <w:r>
        <w:t xml:space="preserve">In the right-hand pane, select the </w:t>
      </w:r>
      <w:r w:rsidR="009C74B2" w:rsidRPr="009C74B2">
        <w:rPr>
          <w:b/>
        </w:rPr>
        <w:t>Navigation</w:t>
      </w:r>
      <w:r w:rsidR="009C74B2">
        <w:t xml:space="preserve"> tab.</w:t>
      </w:r>
    </w:p>
    <w:p w:rsidR="009C74B2" w:rsidRDefault="009C74B2" w:rsidP="004D1C4D">
      <w:pPr>
        <w:pStyle w:val="Ln1"/>
        <w:numPr>
          <w:ilvl w:val="0"/>
          <w:numId w:val="38"/>
        </w:numPr>
      </w:pPr>
      <w:r>
        <w:t xml:space="preserve">Next, in the </w:t>
      </w:r>
      <w:r w:rsidRPr="009C74B2">
        <w:rPr>
          <w:b/>
        </w:rPr>
        <w:t>Navigation Node Type</w:t>
      </w:r>
      <w:r>
        <w:t xml:space="preserve"> section, select </w:t>
      </w:r>
      <w:r w:rsidRPr="009C74B2">
        <w:rPr>
          <w:b/>
        </w:rPr>
        <w:t>Term-Driven Page with Friendly URL</w:t>
      </w:r>
      <w:r>
        <w:t xml:space="preserve">. </w:t>
      </w:r>
    </w:p>
    <w:p w:rsidR="009C74B2" w:rsidRDefault="009C74B2" w:rsidP="009C74B2">
      <w:pPr>
        <w:pStyle w:val="Ln1"/>
        <w:numPr>
          <w:ilvl w:val="0"/>
          <w:numId w:val="0"/>
        </w:numPr>
        <w:ind w:left="720"/>
      </w:pPr>
      <w:r>
        <w:rPr>
          <w:noProof/>
        </w:rPr>
        <w:lastRenderedPageBreak/>
        <w:drawing>
          <wp:inline distT="0" distB="0" distL="0" distR="0" wp14:anchorId="44C6FBD2" wp14:editId="20B770A5">
            <wp:extent cx="5257800" cy="28080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62010" cy="2810341"/>
                    </a:xfrm>
                    <a:prstGeom prst="rect">
                      <a:avLst/>
                    </a:prstGeom>
                  </pic:spPr>
                </pic:pic>
              </a:graphicData>
            </a:graphic>
          </wp:inline>
        </w:drawing>
      </w:r>
    </w:p>
    <w:p w:rsidR="009C74B2" w:rsidRDefault="009C74B2" w:rsidP="004D1C4D">
      <w:pPr>
        <w:pStyle w:val="Ln1"/>
        <w:numPr>
          <w:ilvl w:val="0"/>
          <w:numId w:val="38"/>
        </w:numPr>
      </w:pPr>
      <w:r>
        <w:t xml:space="preserve">Then scroll to the bottom and click </w:t>
      </w:r>
      <w:r w:rsidRPr="009C74B2">
        <w:rPr>
          <w:b/>
        </w:rPr>
        <w:t>Save</w:t>
      </w:r>
      <w:r>
        <w:t>.</w:t>
      </w:r>
    </w:p>
    <w:p w:rsidR="00F04F28" w:rsidRDefault="009C74B2" w:rsidP="004D1C4D">
      <w:pPr>
        <w:pStyle w:val="Ln1"/>
        <w:numPr>
          <w:ilvl w:val="0"/>
          <w:numId w:val="38"/>
        </w:numPr>
      </w:pPr>
      <w:r w:rsidRPr="009C74B2">
        <w:t xml:space="preserve">Next, select the </w:t>
      </w:r>
      <w:r w:rsidR="00BF2686" w:rsidRPr="00BF2686">
        <w:rPr>
          <w:b/>
        </w:rPr>
        <w:t>Term-Driven Pages</w:t>
      </w:r>
      <w:r w:rsidR="00BF2686">
        <w:t xml:space="preserve"> tab.</w:t>
      </w:r>
    </w:p>
    <w:p w:rsidR="009434D0" w:rsidRDefault="009434D0" w:rsidP="004D1C4D">
      <w:pPr>
        <w:pStyle w:val="Ln1"/>
        <w:numPr>
          <w:ilvl w:val="0"/>
          <w:numId w:val="38"/>
        </w:numPr>
      </w:pPr>
      <w:r>
        <w:t xml:space="preserve">Under the </w:t>
      </w:r>
      <w:r w:rsidRPr="009434D0">
        <w:rPr>
          <w:b/>
        </w:rPr>
        <w:t>Target Page Settings</w:t>
      </w:r>
      <w:r>
        <w:t xml:space="preserve">, check both of the following options and select the </w:t>
      </w:r>
      <w:r w:rsidRPr="009434D0">
        <w:rPr>
          <w:b/>
        </w:rPr>
        <w:t>/sites/</w:t>
      </w:r>
      <w:proofErr w:type="spellStart"/>
      <w:r w:rsidRPr="009434D0">
        <w:rPr>
          <w:b/>
        </w:rPr>
        <w:t>wcm</w:t>
      </w:r>
      <w:proofErr w:type="spellEnd"/>
      <w:r w:rsidRPr="009434D0">
        <w:rPr>
          <w:b/>
        </w:rPr>
        <w:t>/Pages/MainCategory.aspx</w:t>
      </w:r>
      <w:r>
        <w:t xml:space="preserve"> page as the template to use:</w:t>
      </w:r>
    </w:p>
    <w:p w:rsidR="009434D0" w:rsidRDefault="009434D0" w:rsidP="009434D0">
      <w:pPr>
        <w:pStyle w:val="Ln1"/>
        <w:numPr>
          <w:ilvl w:val="1"/>
          <w:numId w:val="38"/>
        </w:numPr>
      </w:pPr>
      <w:r>
        <w:t>Change target page for this term</w:t>
      </w:r>
    </w:p>
    <w:p w:rsidR="009434D0" w:rsidRDefault="009434D0" w:rsidP="009434D0">
      <w:pPr>
        <w:pStyle w:val="Ln1"/>
        <w:numPr>
          <w:ilvl w:val="1"/>
          <w:numId w:val="38"/>
        </w:numPr>
      </w:pPr>
      <w:r>
        <w:t>Change target page for children of this term</w:t>
      </w:r>
    </w:p>
    <w:p w:rsidR="009434D0" w:rsidRDefault="009434D0" w:rsidP="009434D0">
      <w:pPr>
        <w:pStyle w:val="Ln1"/>
        <w:numPr>
          <w:ilvl w:val="0"/>
          <w:numId w:val="0"/>
        </w:numPr>
        <w:ind w:left="1080"/>
      </w:pPr>
      <w:r>
        <w:rPr>
          <w:noProof/>
        </w:rPr>
        <w:drawing>
          <wp:inline distT="0" distB="0" distL="0" distR="0" wp14:anchorId="301D6AA7" wp14:editId="73915864">
            <wp:extent cx="5191125" cy="1662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191125" cy="1662158"/>
                    </a:xfrm>
                    <a:prstGeom prst="rect">
                      <a:avLst/>
                    </a:prstGeom>
                  </pic:spPr>
                </pic:pic>
              </a:graphicData>
            </a:graphic>
          </wp:inline>
        </w:drawing>
      </w:r>
    </w:p>
    <w:p w:rsidR="009434D0" w:rsidRDefault="009434D0" w:rsidP="004D1C4D">
      <w:pPr>
        <w:pStyle w:val="Ln1"/>
        <w:numPr>
          <w:ilvl w:val="0"/>
          <w:numId w:val="38"/>
        </w:numPr>
      </w:pPr>
      <w:r>
        <w:t xml:space="preserve">Scroll to the bottom and click </w:t>
      </w:r>
      <w:r w:rsidRPr="009434D0">
        <w:rPr>
          <w:b/>
        </w:rPr>
        <w:t>Save</w:t>
      </w:r>
      <w:r>
        <w:t>.</w:t>
      </w:r>
    </w:p>
    <w:p w:rsidR="005A25B7" w:rsidRDefault="005A25B7" w:rsidP="004D1C4D">
      <w:pPr>
        <w:pStyle w:val="Ln1"/>
        <w:numPr>
          <w:ilvl w:val="0"/>
          <w:numId w:val="38"/>
        </w:numPr>
      </w:pPr>
      <w:r>
        <w:t xml:space="preserve">Repeat </w:t>
      </w:r>
      <w:r w:rsidR="0044297D">
        <w:t xml:space="preserve">these </w:t>
      </w:r>
      <w:r>
        <w:t>step</w:t>
      </w:r>
      <w:r w:rsidR="0044297D">
        <w:t>s</w:t>
      </w:r>
      <w:r>
        <w:t xml:space="preserve"> for the other top-level categories in the navigation: </w:t>
      </w:r>
      <w:r w:rsidRPr="005A25B7">
        <w:rPr>
          <w:b/>
        </w:rPr>
        <w:t>Cameras</w:t>
      </w:r>
      <w:r>
        <w:t xml:space="preserve">, </w:t>
      </w:r>
      <w:r w:rsidRPr="005A25B7">
        <w:rPr>
          <w:b/>
        </w:rPr>
        <w:t>Computers</w:t>
      </w:r>
      <w:r>
        <w:t xml:space="preserve">, </w:t>
      </w:r>
      <w:r w:rsidRPr="005A25B7">
        <w:rPr>
          <w:b/>
        </w:rPr>
        <w:t>Home Appliances</w:t>
      </w:r>
      <w:r>
        <w:t xml:space="preserve">, </w:t>
      </w:r>
      <w:r w:rsidRPr="005A25B7">
        <w:rPr>
          <w:b/>
        </w:rPr>
        <w:t>Phones</w:t>
      </w:r>
      <w:r>
        <w:t xml:space="preserve"> and </w:t>
      </w:r>
      <w:r w:rsidRPr="005A25B7">
        <w:rPr>
          <w:b/>
        </w:rPr>
        <w:t>TV and Video</w:t>
      </w:r>
      <w:r>
        <w:t>.</w:t>
      </w:r>
    </w:p>
    <w:p w:rsidR="000A40C5" w:rsidRDefault="000A40C5" w:rsidP="0022455D">
      <w:pPr>
        <w:pStyle w:val="Heading2"/>
      </w:pPr>
      <w:r>
        <w:lastRenderedPageBreak/>
        <w:t>Step 3 – Ensure the Content by Search Web Part is Available</w:t>
      </w:r>
    </w:p>
    <w:p w:rsidR="000A40C5" w:rsidRPr="000A40C5" w:rsidRDefault="000A40C5" w:rsidP="000A40C5">
      <w:r>
        <w:t>In this step you will verify the Content by Search Web Part is available in this site collection.</w:t>
      </w:r>
    </w:p>
    <w:p w:rsidR="002A2D38" w:rsidRPr="00145683" w:rsidRDefault="002A2D38" w:rsidP="002A2D38">
      <w:pPr>
        <w:pStyle w:val="TaskSetupInstructions"/>
      </w:pPr>
      <w:r w:rsidRPr="00145683">
        <w:t xml:space="preserve">Begin this task logged on to </w:t>
      </w:r>
      <w:r w:rsidR="007C6B3F">
        <w:rPr>
          <w:b/>
        </w:rPr>
        <w:t>SP as CORP\Administrator</w:t>
      </w:r>
      <w:r w:rsidRPr="00145683">
        <w:t>.</w:t>
      </w:r>
    </w:p>
    <w:p w:rsidR="002A2D38" w:rsidRDefault="002A2D38" w:rsidP="002A2D38">
      <w:pPr>
        <w:pStyle w:val="Ln1"/>
        <w:numPr>
          <w:ilvl w:val="0"/>
          <w:numId w:val="41"/>
        </w:numPr>
      </w:pPr>
      <w:r>
        <w:t xml:space="preserve">Using Internet Explorer, navigate to </w:t>
      </w:r>
      <w:hyperlink r:id="rId59" w:history="1">
        <w:r w:rsidRPr="004D1C4D">
          <w:rPr>
            <w:rStyle w:val="Hyperlink"/>
          </w:rPr>
          <w:t>http://intranet.contoso.com/sites/wcm</w:t>
        </w:r>
      </w:hyperlink>
      <w:r>
        <w:t xml:space="preserve">. </w:t>
      </w:r>
    </w:p>
    <w:p w:rsidR="002A2D38" w:rsidRDefault="002A2D38" w:rsidP="002A2D38">
      <w:pPr>
        <w:pStyle w:val="Ln1"/>
        <w:numPr>
          <w:ilvl w:val="0"/>
          <w:numId w:val="41"/>
        </w:numPr>
      </w:pPr>
      <w:r>
        <w:t xml:space="preserve">Using the gear icon in the top-right corner, select </w:t>
      </w:r>
      <w:r>
        <w:rPr>
          <w:b/>
        </w:rPr>
        <w:t>Site Settings</w:t>
      </w:r>
      <w:r>
        <w:t>.</w:t>
      </w:r>
    </w:p>
    <w:p w:rsidR="002A2D38" w:rsidRDefault="002A2D38" w:rsidP="002A2D38">
      <w:pPr>
        <w:pStyle w:val="Ln1"/>
        <w:numPr>
          <w:ilvl w:val="0"/>
          <w:numId w:val="41"/>
        </w:numPr>
      </w:pPr>
      <w:r>
        <w:t xml:space="preserve">Under the </w:t>
      </w:r>
      <w:r w:rsidRPr="004D1C4D">
        <w:rPr>
          <w:b/>
        </w:rPr>
        <w:t xml:space="preserve">Site </w:t>
      </w:r>
      <w:r>
        <w:rPr>
          <w:b/>
        </w:rPr>
        <w:t xml:space="preserve">Collection </w:t>
      </w:r>
      <w:r w:rsidRPr="004D1C4D">
        <w:rPr>
          <w:b/>
        </w:rPr>
        <w:t>Administration</w:t>
      </w:r>
      <w:r>
        <w:t xml:space="preserve"> section, select </w:t>
      </w:r>
      <w:r>
        <w:rPr>
          <w:b/>
        </w:rPr>
        <w:t>Site Collection Features</w:t>
      </w:r>
      <w:r>
        <w:t>.</w:t>
      </w:r>
    </w:p>
    <w:p w:rsidR="002A2D38" w:rsidRDefault="002A2D38" w:rsidP="002A2D38">
      <w:pPr>
        <w:pStyle w:val="Ln1"/>
        <w:numPr>
          <w:ilvl w:val="0"/>
          <w:numId w:val="41"/>
        </w:numPr>
      </w:pPr>
      <w:r>
        <w:t xml:space="preserve">If the </w:t>
      </w:r>
      <w:r w:rsidRPr="008B6665">
        <w:rPr>
          <w:b/>
        </w:rPr>
        <w:t>SharePoint Server Enterprise Site Collection Features</w:t>
      </w:r>
      <w:r>
        <w:t xml:space="preserve"> feature is not activated, click the </w:t>
      </w:r>
      <w:r w:rsidRPr="002A2D38">
        <w:rPr>
          <w:b/>
        </w:rPr>
        <w:t>Activate</w:t>
      </w:r>
      <w:r>
        <w:t xml:space="preserve"> button.</w:t>
      </w:r>
    </w:p>
    <w:p w:rsidR="004D1C4D" w:rsidRDefault="0022455D" w:rsidP="0022455D">
      <w:pPr>
        <w:pStyle w:val="Heading2"/>
      </w:pPr>
      <w:r>
        <w:t xml:space="preserve">Step </w:t>
      </w:r>
      <w:r w:rsidR="000A40C5">
        <w:t>4</w:t>
      </w:r>
      <w:r>
        <w:t xml:space="preserve"> – Customize the Main Category Page</w:t>
      </w:r>
    </w:p>
    <w:p w:rsidR="0022455D" w:rsidRDefault="0022455D" w:rsidP="004D1C4D">
      <w:r>
        <w:t>In this step you will now customize the main category page you have created and configured to be used for the navigation rollup pages.</w:t>
      </w:r>
    </w:p>
    <w:p w:rsidR="0022455D" w:rsidRPr="00145683" w:rsidRDefault="0022455D" w:rsidP="0022455D">
      <w:pPr>
        <w:pStyle w:val="TaskSetupInstructions"/>
      </w:pPr>
      <w:r w:rsidRPr="00145683">
        <w:t xml:space="preserve">Begin this task logged on to </w:t>
      </w:r>
      <w:r w:rsidR="007C6B3F">
        <w:rPr>
          <w:b/>
        </w:rPr>
        <w:t>SP as CORP\Administrator</w:t>
      </w:r>
      <w:r w:rsidRPr="00145683">
        <w:t>.</w:t>
      </w:r>
    </w:p>
    <w:p w:rsidR="0022455D" w:rsidRDefault="0022455D" w:rsidP="004D1C4D">
      <w:pPr>
        <w:pStyle w:val="Ln1"/>
        <w:numPr>
          <w:ilvl w:val="0"/>
          <w:numId w:val="39"/>
        </w:numPr>
      </w:pPr>
      <w:r>
        <w:t xml:space="preserve">Using Internet Explorer, navigate to </w:t>
      </w:r>
      <w:hyperlink r:id="rId60" w:history="1">
        <w:r w:rsidRPr="004D1C4D">
          <w:rPr>
            <w:rStyle w:val="Hyperlink"/>
          </w:rPr>
          <w:t>http://intranet.contoso.com/sites/wcm</w:t>
        </w:r>
      </w:hyperlink>
      <w:r>
        <w:t xml:space="preserve">. </w:t>
      </w:r>
    </w:p>
    <w:p w:rsidR="0022455D" w:rsidRDefault="00AF1530" w:rsidP="004D1C4D">
      <w:pPr>
        <w:pStyle w:val="Ln1"/>
        <w:numPr>
          <w:ilvl w:val="0"/>
          <w:numId w:val="39"/>
        </w:numPr>
      </w:pPr>
      <w:r>
        <w:t xml:space="preserve">In the top-navigation, select </w:t>
      </w:r>
      <w:r w:rsidRPr="00AF1530">
        <w:rPr>
          <w:b/>
        </w:rPr>
        <w:t>Audio</w:t>
      </w:r>
      <w:r>
        <w:t>.</w:t>
      </w:r>
    </w:p>
    <w:p w:rsidR="00591042" w:rsidRDefault="00AF1530" w:rsidP="004D1C4D">
      <w:pPr>
        <w:pStyle w:val="Ln1"/>
        <w:numPr>
          <w:ilvl w:val="0"/>
          <w:numId w:val="39"/>
        </w:numPr>
      </w:pPr>
      <w:r>
        <w:t>The page should load with no content. Now you will modify the template all pages use to dynamically show content based on the URL of the page.</w:t>
      </w:r>
    </w:p>
    <w:p w:rsidR="00591042" w:rsidRDefault="00AF1530" w:rsidP="00AF1530">
      <w:pPr>
        <w:pStyle w:val="Ln1"/>
        <w:numPr>
          <w:ilvl w:val="0"/>
          <w:numId w:val="0"/>
        </w:numPr>
        <w:ind w:left="720"/>
      </w:pPr>
      <w:r>
        <w:rPr>
          <w:noProof/>
        </w:rPr>
        <w:drawing>
          <wp:inline distT="0" distB="0" distL="0" distR="0" wp14:anchorId="17F66761" wp14:editId="62E8AFF4">
            <wp:extent cx="5219700" cy="2609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19700" cy="2609850"/>
                    </a:xfrm>
                    <a:prstGeom prst="rect">
                      <a:avLst/>
                    </a:prstGeom>
                  </pic:spPr>
                </pic:pic>
              </a:graphicData>
            </a:graphic>
          </wp:inline>
        </w:drawing>
      </w:r>
    </w:p>
    <w:p w:rsidR="00AF1530" w:rsidRDefault="00AF1530" w:rsidP="004D1C4D">
      <w:pPr>
        <w:pStyle w:val="Ln1"/>
        <w:numPr>
          <w:ilvl w:val="0"/>
          <w:numId w:val="39"/>
        </w:numPr>
      </w:pPr>
      <w:r>
        <w:t>Using the gear icon in the top-ri</w:t>
      </w:r>
      <w:bookmarkStart w:id="3" w:name="_GoBack"/>
      <w:bookmarkEnd w:id="3"/>
      <w:r>
        <w:t xml:space="preserve">ght corner, select </w:t>
      </w:r>
      <w:r w:rsidRPr="001E2E1D">
        <w:rPr>
          <w:b/>
        </w:rPr>
        <w:t>Edit Page</w:t>
      </w:r>
      <w:r>
        <w:t>.</w:t>
      </w:r>
    </w:p>
    <w:p w:rsidR="00AF1530" w:rsidRDefault="00AF1530" w:rsidP="004D1C4D">
      <w:pPr>
        <w:pStyle w:val="Ln1"/>
        <w:numPr>
          <w:ilvl w:val="0"/>
          <w:numId w:val="39"/>
        </w:numPr>
      </w:pPr>
      <w:r>
        <w:lastRenderedPageBreak/>
        <w:t xml:space="preserve">When prompted, select </w:t>
      </w:r>
      <w:r w:rsidRPr="001E2E1D">
        <w:rPr>
          <w:b/>
        </w:rPr>
        <w:t>Edit Page Template</w:t>
      </w:r>
      <w:r>
        <w:t>. It will warn you how many URLs will be affected by this change:</w:t>
      </w:r>
    </w:p>
    <w:p w:rsidR="00AF1530" w:rsidRDefault="00AF1530" w:rsidP="00AF1530">
      <w:pPr>
        <w:pStyle w:val="Ln1"/>
        <w:numPr>
          <w:ilvl w:val="0"/>
          <w:numId w:val="0"/>
        </w:numPr>
        <w:ind w:left="720"/>
      </w:pPr>
      <w:r>
        <w:rPr>
          <w:noProof/>
        </w:rPr>
        <w:drawing>
          <wp:inline distT="0" distB="0" distL="0" distR="0" wp14:anchorId="591CD687" wp14:editId="425EF07B">
            <wp:extent cx="5114372" cy="2724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113734" cy="2723810"/>
                    </a:xfrm>
                    <a:prstGeom prst="rect">
                      <a:avLst/>
                    </a:prstGeom>
                  </pic:spPr>
                </pic:pic>
              </a:graphicData>
            </a:graphic>
          </wp:inline>
        </w:drawing>
      </w:r>
    </w:p>
    <w:p w:rsidR="00AF1530" w:rsidRDefault="000A40C5" w:rsidP="004D1C4D">
      <w:pPr>
        <w:pStyle w:val="Ln1"/>
        <w:numPr>
          <w:ilvl w:val="0"/>
          <w:numId w:val="39"/>
        </w:numPr>
      </w:pPr>
      <w:r>
        <w:t xml:space="preserve">Click </w:t>
      </w:r>
      <w:r w:rsidRPr="000A00C1">
        <w:rPr>
          <w:b/>
        </w:rPr>
        <w:t>Add a Web Part</w:t>
      </w:r>
      <w:r w:rsidR="000A00C1">
        <w:t>.</w:t>
      </w:r>
    </w:p>
    <w:p w:rsidR="000A00C1" w:rsidRDefault="008067D5" w:rsidP="004D1C4D">
      <w:pPr>
        <w:pStyle w:val="Ln1"/>
        <w:numPr>
          <w:ilvl w:val="0"/>
          <w:numId w:val="39"/>
        </w:numPr>
      </w:pPr>
      <w:r>
        <w:t xml:space="preserve">From the </w:t>
      </w:r>
      <w:r w:rsidRPr="008067D5">
        <w:rPr>
          <w:b/>
        </w:rPr>
        <w:t>Content Rollup</w:t>
      </w:r>
      <w:r>
        <w:t xml:space="preserve"> category, select </w:t>
      </w:r>
      <w:r w:rsidRPr="008067D5">
        <w:rPr>
          <w:b/>
        </w:rPr>
        <w:t>Content Search</w:t>
      </w:r>
      <w:r>
        <w:t xml:space="preserve"> and click </w:t>
      </w:r>
      <w:r w:rsidRPr="008067D5">
        <w:rPr>
          <w:b/>
        </w:rPr>
        <w:t>Add</w:t>
      </w:r>
      <w:r>
        <w:t>.</w:t>
      </w:r>
    </w:p>
    <w:p w:rsidR="0031467A" w:rsidRDefault="0031467A" w:rsidP="0031467A">
      <w:pPr>
        <w:pStyle w:val="Ln1"/>
        <w:numPr>
          <w:ilvl w:val="0"/>
          <w:numId w:val="0"/>
        </w:numPr>
        <w:ind w:left="720"/>
      </w:pPr>
      <w:r>
        <w:rPr>
          <w:noProof/>
        </w:rPr>
        <w:drawing>
          <wp:inline distT="0" distB="0" distL="0" distR="0" wp14:anchorId="22C9646D" wp14:editId="231E7C3F">
            <wp:extent cx="5238750" cy="21621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38750" cy="2162104"/>
                    </a:xfrm>
                    <a:prstGeom prst="rect">
                      <a:avLst/>
                    </a:prstGeom>
                  </pic:spPr>
                </pic:pic>
              </a:graphicData>
            </a:graphic>
          </wp:inline>
        </w:drawing>
      </w:r>
    </w:p>
    <w:p w:rsidR="0031467A" w:rsidRDefault="00281F37" w:rsidP="004D1C4D">
      <w:pPr>
        <w:pStyle w:val="Ln1"/>
        <w:numPr>
          <w:ilvl w:val="0"/>
          <w:numId w:val="39"/>
        </w:numPr>
      </w:pPr>
      <w:r>
        <w:t>Select the Web Part that was added to the page and from the ribbon, select the Web Part contextual tab and then the Web Part Properties button:</w:t>
      </w:r>
    </w:p>
    <w:p w:rsidR="00281F37" w:rsidRDefault="00281F37" w:rsidP="00281F37">
      <w:pPr>
        <w:pStyle w:val="Ln1"/>
        <w:numPr>
          <w:ilvl w:val="0"/>
          <w:numId w:val="0"/>
        </w:numPr>
        <w:ind w:left="720"/>
      </w:pPr>
      <w:r>
        <w:rPr>
          <w:noProof/>
        </w:rPr>
        <w:lastRenderedPageBreak/>
        <w:drawing>
          <wp:inline distT="0" distB="0" distL="0" distR="0" wp14:anchorId="31A167DB" wp14:editId="181A10EE">
            <wp:extent cx="4855813" cy="43624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855813" cy="4362450"/>
                    </a:xfrm>
                    <a:prstGeom prst="rect">
                      <a:avLst/>
                    </a:prstGeom>
                  </pic:spPr>
                </pic:pic>
              </a:graphicData>
            </a:graphic>
          </wp:inline>
        </w:drawing>
      </w:r>
    </w:p>
    <w:p w:rsidR="00281F37" w:rsidRDefault="00475BE3" w:rsidP="004D1C4D">
      <w:pPr>
        <w:pStyle w:val="Ln1"/>
        <w:numPr>
          <w:ilvl w:val="0"/>
          <w:numId w:val="39"/>
        </w:numPr>
      </w:pPr>
      <w:r>
        <w:t>In the Edit</w:t>
      </w:r>
      <w:r w:rsidR="00A237BE">
        <w:t>or</w:t>
      </w:r>
      <w:r>
        <w:t xml:space="preserve"> Tool Pane on the right-hand side of the page, click the </w:t>
      </w:r>
      <w:r w:rsidRPr="00475BE3">
        <w:rPr>
          <w:b/>
        </w:rPr>
        <w:t>Change</w:t>
      </w:r>
      <w:r>
        <w:t xml:space="preserve"> button under </w:t>
      </w:r>
      <w:r w:rsidRPr="00475BE3">
        <w:rPr>
          <w:b/>
        </w:rPr>
        <w:t>Search Criteria</w:t>
      </w:r>
      <w:r>
        <w:t>:</w:t>
      </w:r>
    </w:p>
    <w:p w:rsidR="00475BE3" w:rsidRDefault="00475BE3" w:rsidP="00475BE3">
      <w:pPr>
        <w:pStyle w:val="Ln1"/>
        <w:numPr>
          <w:ilvl w:val="0"/>
          <w:numId w:val="0"/>
        </w:numPr>
        <w:ind w:left="720"/>
      </w:pPr>
      <w:r>
        <w:rPr>
          <w:noProof/>
        </w:rPr>
        <w:drawing>
          <wp:inline distT="0" distB="0" distL="0" distR="0" wp14:anchorId="70BCDD22" wp14:editId="187C4D67">
            <wp:extent cx="2380953" cy="2685714"/>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380953" cy="2685714"/>
                    </a:xfrm>
                    <a:prstGeom prst="rect">
                      <a:avLst/>
                    </a:prstGeom>
                  </pic:spPr>
                </pic:pic>
              </a:graphicData>
            </a:graphic>
          </wp:inline>
        </w:drawing>
      </w:r>
    </w:p>
    <w:p w:rsidR="00281F37" w:rsidRDefault="00D54162" w:rsidP="004D1C4D">
      <w:pPr>
        <w:pStyle w:val="Ln1"/>
        <w:numPr>
          <w:ilvl w:val="0"/>
          <w:numId w:val="39"/>
        </w:numPr>
      </w:pPr>
      <w:r>
        <w:lastRenderedPageBreak/>
        <w:t>Use the following settings to filter the results &amp; notice how the results change to the right of the page.</w:t>
      </w:r>
    </w:p>
    <w:p w:rsidR="00D54162" w:rsidRDefault="00D54162" w:rsidP="00D54162">
      <w:pPr>
        <w:pStyle w:val="Ln1"/>
        <w:numPr>
          <w:ilvl w:val="1"/>
          <w:numId w:val="39"/>
        </w:numPr>
      </w:pPr>
      <w:r w:rsidRPr="00D54162">
        <w:rPr>
          <w:b/>
        </w:rPr>
        <w:t>Select a query:</w:t>
      </w:r>
      <w:r>
        <w:t xml:space="preserve"> </w:t>
      </w:r>
      <w:proofErr w:type="spellStart"/>
      <w:r>
        <w:t>ProductCatalog</w:t>
      </w:r>
      <w:proofErr w:type="spellEnd"/>
      <w:r>
        <w:t xml:space="preserve"> – </w:t>
      </w:r>
      <w:proofErr w:type="spellStart"/>
      <w:r>
        <w:t>ContosoProducts</w:t>
      </w:r>
      <w:proofErr w:type="spellEnd"/>
      <w:r>
        <w:t xml:space="preserve"> Results (Site Collection)</w:t>
      </w:r>
    </w:p>
    <w:p w:rsidR="00D54162" w:rsidRDefault="00D54162" w:rsidP="00D54162">
      <w:pPr>
        <w:pStyle w:val="Ln1"/>
        <w:numPr>
          <w:ilvl w:val="1"/>
          <w:numId w:val="39"/>
        </w:numPr>
      </w:pPr>
      <w:r w:rsidRPr="00D54162">
        <w:rPr>
          <w:b/>
        </w:rPr>
        <w:t>Restrict by tag:</w:t>
      </w:r>
      <w:r>
        <w:t xml:space="preserve"> Restrict by current and sub-page navigation terms</w:t>
      </w:r>
    </w:p>
    <w:p w:rsidR="00D54162" w:rsidRDefault="00D54162" w:rsidP="00A237BE">
      <w:pPr>
        <w:pStyle w:val="Ln1"/>
        <w:numPr>
          <w:ilvl w:val="0"/>
          <w:numId w:val="0"/>
        </w:numPr>
        <w:ind w:left="720"/>
      </w:pPr>
      <w:r>
        <w:rPr>
          <w:noProof/>
        </w:rPr>
        <w:drawing>
          <wp:inline distT="0" distB="0" distL="0" distR="0" wp14:anchorId="74D3DB3C" wp14:editId="7E8E86DA">
            <wp:extent cx="5227203" cy="23907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34539" cy="2394130"/>
                    </a:xfrm>
                    <a:prstGeom prst="rect">
                      <a:avLst/>
                    </a:prstGeom>
                  </pic:spPr>
                </pic:pic>
              </a:graphicData>
            </a:graphic>
          </wp:inline>
        </w:drawing>
      </w:r>
    </w:p>
    <w:p w:rsidR="00D54162" w:rsidRDefault="00D54162" w:rsidP="004D1C4D">
      <w:pPr>
        <w:pStyle w:val="Ln1"/>
        <w:numPr>
          <w:ilvl w:val="0"/>
          <w:numId w:val="39"/>
        </w:numPr>
      </w:pPr>
      <w:r>
        <w:t xml:space="preserve">Click </w:t>
      </w:r>
      <w:r w:rsidRPr="00A237BE">
        <w:rPr>
          <w:b/>
        </w:rPr>
        <w:t>OK</w:t>
      </w:r>
      <w:r>
        <w:t xml:space="preserve"> to close the query builder.</w:t>
      </w:r>
    </w:p>
    <w:p w:rsidR="00A237BE" w:rsidRDefault="00A237BE" w:rsidP="004D1C4D">
      <w:pPr>
        <w:pStyle w:val="Ln1"/>
        <w:numPr>
          <w:ilvl w:val="0"/>
          <w:numId w:val="39"/>
        </w:numPr>
      </w:pPr>
      <w:r>
        <w:t xml:space="preserve">In the Editor Tool Pane, change the </w:t>
      </w:r>
      <w:r w:rsidRPr="006A57DA">
        <w:rPr>
          <w:b/>
        </w:rPr>
        <w:t>Number of Items to Show</w:t>
      </w:r>
      <w:r>
        <w:t xml:space="preserve"> to be </w:t>
      </w:r>
      <w:r w:rsidRPr="006A57DA">
        <w:rPr>
          <w:b/>
        </w:rPr>
        <w:t>9</w:t>
      </w:r>
      <w:r w:rsidR="00277B40">
        <w:t xml:space="preserve">, set the </w:t>
      </w:r>
      <w:r w:rsidR="00277B40" w:rsidRPr="00277B40">
        <w:rPr>
          <w:b/>
        </w:rPr>
        <w:t>Display Template</w:t>
      </w:r>
      <w:r w:rsidR="00277B40">
        <w:t xml:space="preserve"> for </w:t>
      </w:r>
      <w:r w:rsidR="00277B40" w:rsidRPr="00277B40">
        <w:rPr>
          <w:b/>
        </w:rPr>
        <w:t>Item</w:t>
      </w:r>
      <w:r w:rsidR="00277B40">
        <w:t xml:space="preserve"> to be </w:t>
      </w:r>
      <w:r w:rsidR="00277B40" w:rsidRPr="00277B40">
        <w:rPr>
          <w:b/>
        </w:rPr>
        <w:t>Picture on top, 3 lines on bottom</w:t>
      </w:r>
      <w:r w:rsidR="00277B40">
        <w:t xml:space="preserve"> and </w:t>
      </w:r>
      <w:r>
        <w:t xml:space="preserve">click </w:t>
      </w:r>
      <w:r w:rsidRPr="006A57DA">
        <w:rPr>
          <w:b/>
        </w:rPr>
        <w:t>OK</w:t>
      </w:r>
      <w:r>
        <w:t xml:space="preserve"> to apply all changes.</w:t>
      </w:r>
    </w:p>
    <w:p w:rsidR="00277B40" w:rsidRDefault="00277B40" w:rsidP="004D1C4D">
      <w:pPr>
        <w:pStyle w:val="Ln1"/>
        <w:numPr>
          <w:ilvl w:val="0"/>
          <w:numId w:val="39"/>
        </w:numPr>
      </w:pPr>
      <w:r>
        <w:t>Finally, in the ribbon, click Check In to save the changes to the page to see the new rollup page:</w:t>
      </w:r>
    </w:p>
    <w:p w:rsidR="00277B40" w:rsidRDefault="00277B40" w:rsidP="00277B40">
      <w:pPr>
        <w:pStyle w:val="Ln1"/>
        <w:numPr>
          <w:ilvl w:val="0"/>
          <w:numId w:val="0"/>
        </w:numPr>
        <w:ind w:left="720"/>
      </w:pPr>
      <w:r>
        <w:rPr>
          <w:noProof/>
        </w:rPr>
        <w:lastRenderedPageBreak/>
        <w:drawing>
          <wp:inline distT="0" distB="0" distL="0" distR="0" wp14:anchorId="5320D51C" wp14:editId="2D9C69CA">
            <wp:extent cx="4943475" cy="316519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943475" cy="3165197"/>
                    </a:xfrm>
                    <a:prstGeom prst="rect">
                      <a:avLst/>
                    </a:prstGeom>
                  </pic:spPr>
                </pic:pic>
              </a:graphicData>
            </a:graphic>
          </wp:inline>
        </w:drawing>
      </w:r>
    </w:p>
    <w:p w:rsidR="00277B40" w:rsidRDefault="008B60A2" w:rsidP="004D1C4D">
      <w:pPr>
        <w:pStyle w:val="Ln1"/>
        <w:numPr>
          <w:ilvl w:val="0"/>
          <w:numId w:val="39"/>
        </w:numPr>
      </w:pPr>
      <w:r>
        <w:t xml:space="preserve">If you click on </w:t>
      </w:r>
      <w:r w:rsidRPr="009C5CA3">
        <w:rPr>
          <w:b/>
        </w:rPr>
        <w:t>Cameras</w:t>
      </w:r>
      <w:r>
        <w:t>, you’ll notice it has the same changes applied to it.</w:t>
      </w:r>
    </w:p>
    <w:p w:rsidR="00F17562" w:rsidRPr="004D1C4D" w:rsidRDefault="00F17562" w:rsidP="00F17562">
      <w:pPr>
        <w:pStyle w:val="Ln1"/>
        <w:numPr>
          <w:ilvl w:val="0"/>
          <w:numId w:val="0"/>
        </w:numPr>
        <w:ind w:left="1080" w:hanging="360"/>
      </w:pPr>
    </w:p>
    <w:p w:rsidR="00CD051E" w:rsidRDefault="00CD051E" w:rsidP="004B0D0C">
      <w:pPr>
        <w:pStyle w:val="Procedureheading"/>
      </w:pPr>
      <w:r w:rsidRPr="00423982">
        <w:t xml:space="preserve">This is the end of the </w:t>
      </w:r>
      <w:r>
        <w:t>demo</w:t>
      </w:r>
    </w:p>
    <w:sectPr w:rsidR="00CD051E" w:rsidSect="00264A28">
      <w:headerReference w:type="even" r:id="rId68"/>
      <w:headerReference w:type="default" r:id="rId69"/>
      <w:headerReference w:type="first" r:id="rId70"/>
      <w:footerReference w:type="first" r:id="rId71"/>
      <w:pgSz w:w="12240" w:h="15840"/>
      <w:pgMar w:top="1440" w:right="1800" w:bottom="1440" w:left="1800" w:header="720" w:footer="720" w:gutter="0"/>
      <w:pgNumType w:start="1"/>
      <w:cols w:space="720"/>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1798" w:rsidRDefault="003F1798" w:rsidP="004B0D0C">
      <w:r>
        <w:separator/>
      </w:r>
    </w:p>
  </w:endnote>
  <w:endnote w:type="continuationSeparator" w:id="0">
    <w:p w:rsidR="003F1798" w:rsidRDefault="003F1798" w:rsidP="004B0D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w:altName w:val="Segoe UI"/>
    <w:charset w:val="00"/>
    <w:family w:val="swiss"/>
    <w:pitch w:val="variable"/>
    <w:sig w:usb0="A00002AF" w:usb1="4000205B"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Sans Typewriter">
    <w:altName w:val="Consolas"/>
    <w:panose1 w:val="020B05090305040302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49B7" w:rsidRDefault="00B749B7">
    <w:pPr>
      <w:pStyle w:val="Footer"/>
      <w:pBdr>
        <w:bottom w:val="single" w:sz="6" w:space="1" w:color="auto"/>
      </w:pBdr>
      <w:rPr>
        <w:lang w:val="fi-FI"/>
      </w:rPr>
    </w:pPr>
  </w:p>
  <w:p w:rsidR="00B749B7" w:rsidRPr="00B749B7" w:rsidRDefault="00B749B7">
    <w:pPr>
      <w:pStyle w:val="Footer"/>
      <w:rPr>
        <w:lang w:val="fi-F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1798" w:rsidRDefault="003F1798" w:rsidP="004B0D0C">
      <w:r>
        <w:separator/>
      </w:r>
    </w:p>
  </w:footnote>
  <w:footnote w:type="continuationSeparator" w:id="0">
    <w:p w:rsidR="003F1798" w:rsidRDefault="003F1798" w:rsidP="004B0D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3982" w:rsidRPr="00FE6038" w:rsidRDefault="00885A62" w:rsidP="004B0D0C">
    <w:pPr>
      <w:pStyle w:val="Header"/>
    </w:pPr>
    <w:r>
      <w:drawing>
        <wp:inline distT="0" distB="0" distL="0" distR="0" wp14:anchorId="5263BA99" wp14:editId="56FA4FFB">
          <wp:extent cx="893135" cy="4236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nite15.png"/>
                  <pic:cNvPicPr/>
                </pic:nvPicPr>
                <pic:blipFill>
                  <a:blip r:embed="rId1">
                    <a:extLst>
                      <a:ext uri="{28A0092B-C50C-407E-A947-70E740481C1C}">
                        <a14:useLocalDpi xmlns:a14="http://schemas.microsoft.com/office/drawing/2010/main" val="0"/>
                      </a:ext>
                    </a:extLst>
                  </a:blip>
                  <a:stretch>
                    <a:fillRect/>
                  </a:stretch>
                </pic:blipFill>
                <pic:spPr>
                  <a:xfrm>
                    <a:off x="0" y="0"/>
                    <a:ext cx="897206" cy="425597"/>
                  </a:xfrm>
                  <a:prstGeom prst="rect">
                    <a:avLst/>
                  </a:prstGeom>
                </pic:spPr>
              </pic:pic>
            </a:graphicData>
          </a:graphic>
        </wp:inline>
      </w:drawing>
    </w:r>
    <w:r>
      <w:tab/>
    </w:r>
    <w:r w:rsidR="003F1798">
      <w:fldChar w:fldCharType="begin"/>
    </w:r>
    <w:r w:rsidR="003F1798">
      <w:instrText xml:space="preserve"> TITLE   \* MERGEFORMAT </w:instrText>
    </w:r>
    <w:r w:rsidR="003F1798">
      <w:fldChar w:fldCharType="separate"/>
    </w:r>
    <w:r w:rsidR="00F70A6B">
      <w:t>SharePoint 15 - Demo Title</w:t>
    </w:r>
    <w:r w:rsidR="003F1798">
      <w:fldChar w:fldCharType="end"/>
    </w:r>
    <w:r>
      <w:tab/>
    </w:r>
    <w:r>
      <w:fldChar w:fldCharType="begin"/>
    </w:r>
    <w:r>
      <w:instrText xml:space="preserve">PAGE  </w:instrText>
    </w:r>
    <w:r>
      <w:fldChar w:fldCharType="separate"/>
    </w:r>
    <w:r>
      <w:t>6</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3982" w:rsidRDefault="00264A28" w:rsidP="004B0D0C">
    <w:pPr>
      <w:pStyle w:val="Header"/>
    </w:pPr>
    <w:r w:rsidRPr="00143B9D">
      <w:drawing>
        <wp:inline distT="0" distB="0" distL="0" distR="0" wp14:anchorId="5B2DECBC" wp14:editId="0BDFC0A4">
          <wp:extent cx="1113750" cy="396000"/>
          <wp:effectExtent l="0" t="0" r="0" b="4445"/>
          <wp:docPr id="26" name="Picture 2" descr="Topology Deployment Service (T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Topology Deployment Service (TD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3750" cy="396000"/>
                  </a:xfrm>
                  <a:prstGeom prst="rect">
                    <a:avLst/>
                  </a:prstGeom>
                  <a:noFill/>
                  <a:extLst/>
                </pic:spPr>
              </pic:pic>
            </a:graphicData>
          </a:graphic>
        </wp:inline>
      </w:drawing>
    </w:r>
    <w:r w:rsidR="00885A62">
      <w:tab/>
    </w:r>
    <w:r w:rsidR="003F1798">
      <w:fldChar w:fldCharType="begin"/>
    </w:r>
    <w:r w:rsidR="003F1798">
      <w:instrText xml:space="preserve"> TITLE   \* MERGEFORMAT </w:instrText>
    </w:r>
    <w:r w:rsidR="003F1798">
      <w:fldChar w:fldCharType="separate"/>
    </w:r>
    <w:r w:rsidR="00C27BC3">
      <w:t>SharePoint 2013 - Structured Content &amp; Managed Navigation</w:t>
    </w:r>
    <w:r w:rsidR="003F1798">
      <w:fldChar w:fldCharType="end"/>
    </w:r>
    <w:r w:rsidR="00885A62">
      <w:tab/>
    </w:r>
    <w:r w:rsidR="00885A62">
      <w:fldChar w:fldCharType="begin"/>
    </w:r>
    <w:r w:rsidR="00885A62">
      <w:instrText xml:space="preserve">PAGE  </w:instrText>
    </w:r>
    <w:r w:rsidR="00885A62">
      <w:fldChar w:fldCharType="separate"/>
    </w:r>
    <w:r w:rsidR="007C6B3F">
      <w:t>31</w:t>
    </w:r>
    <w:r w:rsidR="00885A62">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598E" w:rsidRDefault="00264A28" w:rsidP="004B0D0C">
    <w:pPr>
      <w:pStyle w:val="Header"/>
    </w:pPr>
    <w:r w:rsidRPr="00143B9D">
      <w:drawing>
        <wp:inline distT="0" distB="0" distL="0" distR="0" wp14:anchorId="4361E129" wp14:editId="1D07C361">
          <wp:extent cx="1714500" cy="609600"/>
          <wp:effectExtent l="0" t="0" r="0" b="0"/>
          <wp:docPr id="27" name="Picture 2" descr="Topology Deployment Service (T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Topology Deployment Service (TD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4500" cy="6096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D5598E" w:rsidRDefault="003F1798" w:rsidP="004B0D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alt="Description: C:\Users\vesaj\Pictures\DVD_ART36\Artwork_Imagery\Icons - Illustrations\_ SUPER VISTA STYLE\check mark green.png" style="width:192pt;height:192pt;visibility:visible;mso-wrap-style:square" o:bullet="t">
        <v:imagedata r:id="rId1" o:title="check mark green"/>
      </v:shape>
    </w:pict>
  </w:numPicBullet>
  <w:abstractNum w:abstractNumId="0">
    <w:nsid w:val="00C1127C"/>
    <w:multiLevelType w:val="multilevel"/>
    <w:tmpl w:val="0D3ABA5C"/>
    <w:lvl w:ilvl="0">
      <w:start w:val="1"/>
      <w:numFmt w:val="decimal"/>
      <w:lvlText w:val="%1."/>
      <w:lvlJc w:val="left"/>
      <w:pPr>
        <w:tabs>
          <w:tab w:val="num" w:pos="1080"/>
        </w:tabs>
        <w:ind w:left="108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1">
    <w:nsid w:val="03F74FBB"/>
    <w:multiLevelType w:val="multilevel"/>
    <w:tmpl w:val="0D3ABA5C"/>
    <w:lvl w:ilvl="0">
      <w:start w:val="1"/>
      <w:numFmt w:val="decimal"/>
      <w:lvlText w:val="%1."/>
      <w:lvlJc w:val="left"/>
      <w:pPr>
        <w:tabs>
          <w:tab w:val="num" w:pos="1080"/>
        </w:tabs>
        <w:ind w:left="108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2">
    <w:nsid w:val="05A82473"/>
    <w:multiLevelType w:val="multilevel"/>
    <w:tmpl w:val="435CAC5E"/>
    <w:lvl w:ilvl="0">
      <w:start w:val="1"/>
      <w:numFmt w:val="decimal"/>
      <w:pStyle w:val="Ln1"/>
      <w:lvlText w:val="%1."/>
      <w:lvlJc w:val="left"/>
      <w:pPr>
        <w:tabs>
          <w:tab w:val="num" w:pos="1080"/>
        </w:tabs>
        <w:ind w:left="108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3">
    <w:nsid w:val="064712BE"/>
    <w:multiLevelType w:val="multilevel"/>
    <w:tmpl w:val="0D3ABA5C"/>
    <w:lvl w:ilvl="0">
      <w:start w:val="1"/>
      <w:numFmt w:val="decimal"/>
      <w:lvlText w:val="%1."/>
      <w:lvlJc w:val="left"/>
      <w:pPr>
        <w:tabs>
          <w:tab w:val="num" w:pos="1080"/>
        </w:tabs>
        <w:ind w:left="108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4">
    <w:nsid w:val="06BA2C60"/>
    <w:multiLevelType w:val="multilevel"/>
    <w:tmpl w:val="0D3ABA5C"/>
    <w:lvl w:ilvl="0">
      <w:start w:val="1"/>
      <w:numFmt w:val="decimal"/>
      <w:lvlText w:val="%1."/>
      <w:lvlJc w:val="left"/>
      <w:pPr>
        <w:tabs>
          <w:tab w:val="num" w:pos="1080"/>
        </w:tabs>
        <w:ind w:left="108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5">
    <w:nsid w:val="077F3F47"/>
    <w:multiLevelType w:val="multilevel"/>
    <w:tmpl w:val="0D3ABA5C"/>
    <w:lvl w:ilvl="0">
      <w:start w:val="1"/>
      <w:numFmt w:val="decimal"/>
      <w:lvlText w:val="%1."/>
      <w:lvlJc w:val="left"/>
      <w:pPr>
        <w:tabs>
          <w:tab w:val="num" w:pos="1080"/>
        </w:tabs>
        <w:ind w:left="108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6">
    <w:nsid w:val="0AC66D5F"/>
    <w:multiLevelType w:val="multilevel"/>
    <w:tmpl w:val="292E40E2"/>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7">
    <w:nsid w:val="10DD33FD"/>
    <w:multiLevelType w:val="hybridMultilevel"/>
    <w:tmpl w:val="DBFE404E"/>
    <w:lvl w:ilvl="0" w:tplc="3A30B0D8">
      <w:start w:val="1"/>
      <w:numFmt w:val="bullet"/>
      <w:pStyle w:val="CommandLine"/>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0DF5B93"/>
    <w:multiLevelType w:val="multilevel"/>
    <w:tmpl w:val="0D3ABA5C"/>
    <w:lvl w:ilvl="0">
      <w:start w:val="1"/>
      <w:numFmt w:val="decimal"/>
      <w:lvlText w:val="%1."/>
      <w:lvlJc w:val="left"/>
      <w:pPr>
        <w:tabs>
          <w:tab w:val="num" w:pos="1080"/>
        </w:tabs>
        <w:ind w:left="108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9">
    <w:nsid w:val="1E364369"/>
    <w:multiLevelType w:val="multilevel"/>
    <w:tmpl w:val="68AC211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pStyle w:val="Warning"/>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2B4F1FCD"/>
    <w:multiLevelType w:val="multilevel"/>
    <w:tmpl w:val="0D3ABA5C"/>
    <w:lvl w:ilvl="0">
      <w:start w:val="1"/>
      <w:numFmt w:val="decimal"/>
      <w:lvlText w:val="%1."/>
      <w:lvlJc w:val="left"/>
      <w:pPr>
        <w:tabs>
          <w:tab w:val="num" w:pos="1080"/>
        </w:tabs>
        <w:ind w:left="108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11">
    <w:nsid w:val="2D3C1575"/>
    <w:multiLevelType w:val="multilevel"/>
    <w:tmpl w:val="0D3ABA5C"/>
    <w:lvl w:ilvl="0">
      <w:start w:val="1"/>
      <w:numFmt w:val="decimal"/>
      <w:lvlText w:val="%1."/>
      <w:lvlJc w:val="left"/>
      <w:pPr>
        <w:tabs>
          <w:tab w:val="num" w:pos="1080"/>
        </w:tabs>
        <w:ind w:left="108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12">
    <w:nsid w:val="332007A1"/>
    <w:multiLevelType w:val="multilevel"/>
    <w:tmpl w:val="0D3ABA5C"/>
    <w:lvl w:ilvl="0">
      <w:start w:val="1"/>
      <w:numFmt w:val="decimal"/>
      <w:lvlText w:val="%1."/>
      <w:lvlJc w:val="left"/>
      <w:pPr>
        <w:tabs>
          <w:tab w:val="num" w:pos="1080"/>
        </w:tabs>
        <w:ind w:left="108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13">
    <w:nsid w:val="3A0E6FA5"/>
    <w:multiLevelType w:val="hybridMultilevel"/>
    <w:tmpl w:val="11183350"/>
    <w:lvl w:ilvl="0" w:tplc="0414AF88">
      <w:start w:val="1"/>
      <w:numFmt w:val="bullet"/>
      <w:pStyle w:val="Lb2Intro"/>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nsid w:val="3D6C0F26"/>
    <w:multiLevelType w:val="multilevel"/>
    <w:tmpl w:val="0D3ABA5C"/>
    <w:lvl w:ilvl="0">
      <w:start w:val="1"/>
      <w:numFmt w:val="decimal"/>
      <w:lvlText w:val="%1."/>
      <w:lvlJc w:val="left"/>
      <w:pPr>
        <w:tabs>
          <w:tab w:val="num" w:pos="1080"/>
        </w:tabs>
        <w:ind w:left="108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15">
    <w:nsid w:val="40664FB6"/>
    <w:multiLevelType w:val="multilevel"/>
    <w:tmpl w:val="0D3ABA5C"/>
    <w:lvl w:ilvl="0">
      <w:start w:val="1"/>
      <w:numFmt w:val="decimal"/>
      <w:lvlText w:val="%1."/>
      <w:lvlJc w:val="left"/>
      <w:pPr>
        <w:tabs>
          <w:tab w:val="num" w:pos="1080"/>
        </w:tabs>
        <w:ind w:left="108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16">
    <w:nsid w:val="42417244"/>
    <w:multiLevelType w:val="hybridMultilevel"/>
    <w:tmpl w:val="DFE88966"/>
    <w:lvl w:ilvl="0" w:tplc="6DF846A8">
      <w:start w:val="1"/>
      <w:numFmt w:val="bullet"/>
      <w:pStyle w:val="TaskSetupInstructions"/>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nsid w:val="48A22F3B"/>
    <w:multiLevelType w:val="hybridMultilevel"/>
    <w:tmpl w:val="72209FF8"/>
    <w:lvl w:ilvl="0" w:tplc="717ACE40">
      <w:start w:val="1"/>
      <w:numFmt w:val="bullet"/>
      <w:lvlText w:val=""/>
      <w:lvlPicBulletId w:val="0"/>
      <w:lvlJc w:val="left"/>
      <w:pPr>
        <w:tabs>
          <w:tab w:val="num" w:pos="360"/>
        </w:tabs>
        <w:ind w:left="360" w:hanging="360"/>
      </w:pPr>
      <w:rPr>
        <w:rFonts w:ascii="Symbol" w:hAnsi="Symbol" w:hint="default"/>
      </w:rPr>
    </w:lvl>
    <w:lvl w:ilvl="1" w:tplc="F0F0B99E" w:tentative="1">
      <w:start w:val="1"/>
      <w:numFmt w:val="bullet"/>
      <w:lvlText w:val=""/>
      <w:lvlJc w:val="left"/>
      <w:pPr>
        <w:tabs>
          <w:tab w:val="num" w:pos="1080"/>
        </w:tabs>
        <w:ind w:left="1080" w:hanging="360"/>
      </w:pPr>
      <w:rPr>
        <w:rFonts w:ascii="Symbol" w:hAnsi="Symbol" w:hint="default"/>
      </w:rPr>
    </w:lvl>
    <w:lvl w:ilvl="2" w:tplc="55FAC120" w:tentative="1">
      <w:start w:val="1"/>
      <w:numFmt w:val="bullet"/>
      <w:lvlText w:val=""/>
      <w:lvlJc w:val="left"/>
      <w:pPr>
        <w:tabs>
          <w:tab w:val="num" w:pos="1800"/>
        </w:tabs>
        <w:ind w:left="1800" w:hanging="360"/>
      </w:pPr>
      <w:rPr>
        <w:rFonts w:ascii="Symbol" w:hAnsi="Symbol" w:hint="default"/>
      </w:rPr>
    </w:lvl>
    <w:lvl w:ilvl="3" w:tplc="86948346" w:tentative="1">
      <w:start w:val="1"/>
      <w:numFmt w:val="bullet"/>
      <w:lvlText w:val=""/>
      <w:lvlJc w:val="left"/>
      <w:pPr>
        <w:tabs>
          <w:tab w:val="num" w:pos="2520"/>
        </w:tabs>
        <w:ind w:left="2520" w:hanging="360"/>
      </w:pPr>
      <w:rPr>
        <w:rFonts w:ascii="Symbol" w:hAnsi="Symbol" w:hint="default"/>
      </w:rPr>
    </w:lvl>
    <w:lvl w:ilvl="4" w:tplc="9008E90E" w:tentative="1">
      <w:start w:val="1"/>
      <w:numFmt w:val="bullet"/>
      <w:lvlText w:val=""/>
      <w:lvlJc w:val="left"/>
      <w:pPr>
        <w:tabs>
          <w:tab w:val="num" w:pos="3240"/>
        </w:tabs>
        <w:ind w:left="3240" w:hanging="360"/>
      </w:pPr>
      <w:rPr>
        <w:rFonts w:ascii="Symbol" w:hAnsi="Symbol" w:hint="default"/>
      </w:rPr>
    </w:lvl>
    <w:lvl w:ilvl="5" w:tplc="5A0880B2" w:tentative="1">
      <w:start w:val="1"/>
      <w:numFmt w:val="bullet"/>
      <w:lvlText w:val=""/>
      <w:lvlJc w:val="left"/>
      <w:pPr>
        <w:tabs>
          <w:tab w:val="num" w:pos="3960"/>
        </w:tabs>
        <w:ind w:left="3960" w:hanging="360"/>
      </w:pPr>
      <w:rPr>
        <w:rFonts w:ascii="Symbol" w:hAnsi="Symbol" w:hint="default"/>
      </w:rPr>
    </w:lvl>
    <w:lvl w:ilvl="6" w:tplc="C2B414DE" w:tentative="1">
      <w:start w:val="1"/>
      <w:numFmt w:val="bullet"/>
      <w:lvlText w:val=""/>
      <w:lvlJc w:val="left"/>
      <w:pPr>
        <w:tabs>
          <w:tab w:val="num" w:pos="4680"/>
        </w:tabs>
        <w:ind w:left="4680" w:hanging="360"/>
      </w:pPr>
      <w:rPr>
        <w:rFonts w:ascii="Symbol" w:hAnsi="Symbol" w:hint="default"/>
      </w:rPr>
    </w:lvl>
    <w:lvl w:ilvl="7" w:tplc="C6683578" w:tentative="1">
      <w:start w:val="1"/>
      <w:numFmt w:val="bullet"/>
      <w:lvlText w:val=""/>
      <w:lvlJc w:val="left"/>
      <w:pPr>
        <w:tabs>
          <w:tab w:val="num" w:pos="5400"/>
        </w:tabs>
        <w:ind w:left="5400" w:hanging="360"/>
      </w:pPr>
      <w:rPr>
        <w:rFonts w:ascii="Symbol" w:hAnsi="Symbol" w:hint="default"/>
      </w:rPr>
    </w:lvl>
    <w:lvl w:ilvl="8" w:tplc="84842724" w:tentative="1">
      <w:start w:val="1"/>
      <w:numFmt w:val="bullet"/>
      <w:lvlText w:val=""/>
      <w:lvlJc w:val="left"/>
      <w:pPr>
        <w:tabs>
          <w:tab w:val="num" w:pos="6120"/>
        </w:tabs>
        <w:ind w:left="6120" w:hanging="360"/>
      </w:pPr>
      <w:rPr>
        <w:rFonts w:ascii="Symbol" w:hAnsi="Symbol" w:hint="default"/>
      </w:rPr>
    </w:lvl>
  </w:abstractNum>
  <w:abstractNum w:abstractNumId="19">
    <w:nsid w:val="54075235"/>
    <w:multiLevelType w:val="multilevel"/>
    <w:tmpl w:val="292E40E2"/>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20">
    <w:nsid w:val="5DFA7DAC"/>
    <w:multiLevelType w:val="multilevel"/>
    <w:tmpl w:val="0D3ABA5C"/>
    <w:lvl w:ilvl="0">
      <w:start w:val="1"/>
      <w:numFmt w:val="decimal"/>
      <w:lvlText w:val="%1."/>
      <w:lvlJc w:val="left"/>
      <w:pPr>
        <w:tabs>
          <w:tab w:val="num" w:pos="1080"/>
        </w:tabs>
        <w:ind w:left="108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21">
    <w:nsid w:val="60142B20"/>
    <w:multiLevelType w:val="hybridMultilevel"/>
    <w:tmpl w:val="DB365C9E"/>
    <w:lvl w:ilvl="0" w:tplc="B6BCD85E">
      <w:start w:val="1"/>
      <w:numFmt w:val="bullet"/>
      <w:pStyle w:val="Lb1Intro"/>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68F015F9"/>
    <w:multiLevelType w:val="multilevel"/>
    <w:tmpl w:val="0D3ABA5C"/>
    <w:lvl w:ilvl="0">
      <w:start w:val="1"/>
      <w:numFmt w:val="decimal"/>
      <w:lvlText w:val="%1."/>
      <w:lvlJc w:val="left"/>
      <w:pPr>
        <w:tabs>
          <w:tab w:val="num" w:pos="1080"/>
        </w:tabs>
        <w:ind w:left="108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23">
    <w:nsid w:val="6EED56B1"/>
    <w:multiLevelType w:val="multilevel"/>
    <w:tmpl w:val="F546190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pStyle w:val="ScreenCaptureCaption"/>
      <w:lvlText w:val=""/>
      <w:lvlJc w:val="left"/>
      <w:pPr>
        <w:ind w:left="1080" w:hanging="360"/>
      </w:pPr>
      <w:rPr>
        <w:rFonts w:ascii="Wingdings" w:hAnsi="Wingdings" w:hint="default"/>
        <w:sz w:val="22"/>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nsid w:val="6F3A55E6"/>
    <w:multiLevelType w:val="hybridMultilevel"/>
    <w:tmpl w:val="224406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10B0508"/>
    <w:multiLevelType w:val="multilevel"/>
    <w:tmpl w:val="0D3ABA5C"/>
    <w:lvl w:ilvl="0">
      <w:start w:val="1"/>
      <w:numFmt w:val="decimal"/>
      <w:lvlText w:val="%1."/>
      <w:lvlJc w:val="left"/>
      <w:pPr>
        <w:tabs>
          <w:tab w:val="num" w:pos="1080"/>
        </w:tabs>
        <w:ind w:left="108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26">
    <w:nsid w:val="71BB682E"/>
    <w:multiLevelType w:val="hybridMultilevel"/>
    <w:tmpl w:val="0ABC27EE"/>
    <w:lvl w:ilvl="0" w:tplc="7090DE7C">
      <w:start w:val="1"/>
      <w:numFmt w:val="bullet"/>
      <w:pStyle w:val="LbKeyPoin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37060F8"/>
    <w:multiLevelType w:val="multilevel"/>
    <w:tmpl w:val="0D3ABA5C"/>
    <w:lvl w:ilvl="0">
      <w:start w:val="1"/>
      <w:numFmt w:val="decimal"/>
      <w:lvlText w:val="%1."/>
      <w:lvlJc w:val="left"/>
      <w:pPr>
        <w:tabs>
          <w:tab w:val="num" w:pos="1080"/>
        </w:tabs>
        <w:ind w:left="108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28">
    <w:nsid w:val="7EB07787"/>
    <w:multiLevelType w:val="multilevel"/>
    <w:tmpl w:val="68421C6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pStyle w:val="AdditionalInformation"/>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7"/>
  </w:num>
  <w:num w:numId="2">
    <w:abstractNumId w:val="28"/>
  </w:num>
  <w:num w:numId="3">
    <w:abstractNumId w:val="9"/>
  </w:num>
  <w:num w:numId="4">
    <w:abstractNumId w:val="16"/>
  </w:num>
  <w:num w:numId="5">
    <w:abstractNumId w:val="13"/>
  </w:num>
  <w:num w:numId="6">
    <w:abstractNumId w:val="21"/>
  </w:num>
  <w:num w:numId="7">
    <w:abstractNumId w:val="26"/>
  </w:num>
  <w:num w:numId="8">
    <w:abstractNumId w:val="23"/>
  </w:num>
  <w:num w:numId="9">
    <w:abstractNumId w:val="1"/>
  </w:num>
  <w:num w:numId="10">
    <w:abstractNumId w:val="1"/>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18"/>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4"/>
  </w:num>
  <w:num w:numId="23">
    <w:abstractNumId w:val="6"/>
  </w:num>
  <w:num w:numId="24">
    <w:abstractNumId w:val="22"/>
  </w:num>
  <w:num w:numId="25">
    <w:abstractNumId w:val="19"/>
  </w:num>
  <w:num w:numId="26">
    <w:abstractNumId w:val="3"/>
  </w:num>
  <w:num w:numId="27">
    <w:abstractNumId w:val="10"/>
  </w:num>
  <w:num w:numId="28">
    <w:abstractNumId w:val="27"/>
  </w:num>
  <w:num w:numId="29">
    <w:abstractNumId w:val="8"/>
  </w:num>
  <w:num w:numId="30">
    <w:abstractNumId w:val="14"/>
  </w:num>
  <w:num w:numId="31">
    <w:abstractNumId w:val="25"/>
  </w:num>
  <w:num w:numId="32">
    <w:abstractNumId w:val="12"/>
  </w:num>
  <w:num w:numId="33">
    <w:abstractNumId w:val="15"/>
  </w:num>
  <w:num w:numId="34">
    <w:abstractNumId w:val="2"/>
  </w:num>
  <w:num w:numId="35">
    <w:abstractNumId w:val="5"/>
  </w:num>
  <w:num w:numId="36">
    <w:abstractNumId w:val="24"/>
  </w:num>
  <w:num w:numId="37">
    <w:abstractNumId w:val="2"/>
  </w:num>
  <w:num w:numId="38">
    <w:abstractNumId w:val="20"/>
  </w:num>
  <w:num w:numId="39">
    <w:abstractNumId w:val="0"/>
  </w:num>
  <w:num w:numId="40">
    <w:abstractNumId w:val="16"/>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0A6B"/>
    <w:rsid w:val="000204FB"/>
    <w:rsid w:val="00030BA9"/>
    <w:rsid w:val="00034002"/>
    <w:rsid w:val="00061EE2"/>
    <w:rsid w:val="00065491"/>
    <w:rsid w:val="000721EB"/>
    <w:rsid w:val="000A00C1"/>
    <w:rsid w:val="000A2090"/>
    <w:rsid w:val="000A40C5"/>
    <w:rsid w:val="000C5216"/>
    <w:rsid w:val="001032EB"/>
    <w:rsid w:val="00137320"/>
    <w:rsid w:val="001429BB"/>
    <w:rsid w:val="001437EF"/>
    <w:rsid w:val="001B62B3"/>
    <w:rsid w:val="001B6F2D"/>
    <w:rsid w:val="001E2E1D"/>
    <w:rsid w:val="001E669D"/>
    <w:rsid w:val="001F2953"/>
    <w:rsid w:val="001F6BC9"/>
    <w:rsid w:val="002005C1"/>
    <w:rsid w:val="00204664"/>
    <w:rsid w:val="0022455D"/>
    <w:rsid w:val="00231ED3"/>
    <w:rsid w:val="00260A41"/>
    <w:rsid w:val="00264A28"/>
    <w:rsid w:val="00273C76"/>
    <w:rsid w:val="00277B40"/>
    <w:rsid w:val="00281F37"/>
    <w:rsid w:val="002A2D38"/>
    <w:rsid w:val="002A35F9"/>
    <w:rsid w:val="002B559A"/>
    <w:rsid w:val="002C54E2"/>
    <w:rsid w:val="002C7CA6"/>
    <w:rsid w:val="002D2C7C"/>
    <w:rsid w:val="002E6CD0"/>
    <w:rsid w:val="002F395A"/>
    <w:rsid w:val="0031467A"/>
    <w:rsid w:val="00330A79"/>
    <w:rsid w:val="00344061"/>
    <w:rsid w:val="00365864"/>
    <w:rsid w:val="00397354"/>
    <w:rsid w:val="003A0C3A"/>
    <w:rsid w:val="003A20B5"/>
    <w:rsid w:val="003C5360"/>
    <w:rsid w:val="003E5CF9"/>
    <w:rsid w:val="003F1798"/>
    <w:rsid w:val="00410A92"/>
    <w:rsid w:val="0043164D"/>
    <w:rsid w:val="00435440"/>
    <w:rsid w:val="0044297D"/>
    <w:rsid w:val="00446B9F"/>
    <w:rsid w:val="00474408"/>
    <w:rsid w:val="00475BE3"/>
    <w:rsid w:val="00492773"/>
    <w:rsid w:val="004A2585"/>
    <w:rsid w:val="004B01AC"/>
    <w:rsid w:val="004B0D0C"/>
    <w:rsid w:val="004D02E0"/>
    <w:rsid w:val="004D1C4D"/>
    <w:rsid w:val="004E0FE9"/>
    <w:rsid w:val="004E71AA"/>
    <w:rsid w:val="004F0EBA"/>
    <w:rsid w:val="004F174C"/>
    <w:rsid w:val="004F29FD"/>
    <w:rsid w:val="00501819"/>
    <w:rsid w:val="00547ECD"/>
    <w:rsid w:val="00591042"/>
    <w:rsid w:val="005935A3"/>
    <w:rsid w:val="00597D5D"/>
    <w:rsid w:val="005A25B7"/>
    <w:rsid w:val="005B0090"/>
    <w:rsid w:val="005B290C"/>
    <w:rsid w:val="005E47B7"/>
    <w:rsid w:val="00605B41"/>
    <w:rsid w:val="00646741"/>
    <w:rsid w:val="00684DFB"/>
    <w:rsid w:val="006A1351"/>
    <w:rsid w:val="006A57DA"/>
    <w:rsid w:val="006D55FB"/>
    <w:rsid w:val="006F2870"/>
    <w:rsid w:val="00757574"/>
    <w:rsid w:val="00760FDD"/>
    <w:rsid w:val="007646B2"/>
    <w:rsid w:val="00764D9B"/>
    <w:rsid w:val="00772F7E"/>
    <w:rsid w:val="007C6B3F"/>
    <w:rsid w:val="007F7B53"/>
    <w:rsid w:val="008067D5"/>
    <w:rsid w:val="008231B4"/>
    <w:rsid w:val="008476F5"/>
    <w:rsid w:val="008520F6"/>
    <w:rsid w:val="00885A62"/>
    <w:rsid w:val="008A69ED"/>
    <w:rsid w:val="008B3711"/>
    <w:rsid w:val="008B60A2"/>
    <w:rsid w:val="008B6665"/>
    <w:rsid w:val="008C7773"/>
    <w:rsid w:val="008E5B45"/>
    <w:rsid w:val="00906249"/>
    <w:rsid w:val="00943383"/>
    <w:rsid w:val="009434D0"/>
    <w:rsid w:val="00953B99"/>
    <w:rsid w:val="0096259B"/>
    <w:rsid w:val="00981C43"/>
    <w:rsid w:val="00987003"/>
    <w:rsid w:val="009A311C"/>
    <w:rsid w:val="009B521C"/>
    <w:rsid w:val="009C5CA3"/>
    <w:rsid w:val="009C74B2"/>
    <w:rsid w:val="009E4730"/>
    <w:rsid w:val="00A149E2"/>
    <w:rsid w:val="00A237BE"/>
    <w:rsid w:val="00A279E5"/>
    <w:rsid w:val="00A4048E"/>
    <w:rsid w:val="00A433D8"/>
    <w:rsid w:val="00A646C2"/>
    <w:rsid w:val="00A92593"/>
    <w:rsid w:val="00AD5623"/>
    <w:rsid w:val="00AF1530"/>
    <w:rsid w:val="00B4583E"/>
    <w:rsid w:val="00B56AE2"/>
    <w:rsid w:val="00B749B7"/>
    <w:rsid w:val="00BC0675"/>
    <w:rsid w:val="00BD792B"/>
    <w:rsid w:val="00BF2686"/>
    <w:rsid w:val="00C07738"/>
    <w:rsid w:val="00C27BC3"/>
    <w:rsid w:val="00C54CB9"/>
    <w:rsid w:val="00C61932"/>
    <w:rsid w:val="00C93E47"/>
    <w:rsid w:val="00C96225"/>
    <w:rsid w:val="00CA3207"/>
    <w:rsid w:val="00CD051E"/>
    <w:rsid w:val="00CE6EF5"/>
    <w:rsid w:val="00D25416"/>
    <w:rsid w:val="00D50C34"/>
    <w:rsid w:val="00D5380A"/>
    <w:rsid w:val="00D54162"/>
    <w:rsid w:val="00D54644"/>
    <w:rsid w:val="00D63197"/>
    <w:rsid w:val="00D77384"/>
    <w:rsid w:val="00D927BF"/>
    <w:rsid w:val="00D9663D"/>
    <w:rsid w:val="00DA0190"/>
    <w:rsid w:val="00DA4E7B"/>
    <w:rsid w:val="00E077D3"/>
    <w:rsid w:val="00E22CA7"/>
    <w:rsid w:val="00E25456"/>
    <w:rsid w:val="00E365F0"/>
    <w:rsid w:val="00E573AA"/>
    <w:rsid w:val="00E67FF3"/>
    <w:rsid w:val="00E81E79"/>
    <w:rsid w:val="00E90ABA"/>
    <w:rsid w:val="00EC7C93"/>
    <w:rsid w:val="00F04F28"/>
    <w:rsid w:val="00F17562"/>
    <w:rsid w:val="00F6545C"/>
    <w:rsid w:val="00F70A6B"/>
    <w:rsid w:val="00FA3BBF"/>
    <w:rsid w:val="00FF13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5C295BB-1070-4133-8273-B22EC6392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1C4D"/>
    <w:rPr>
      <w:rFonts w:ascii="Segoe" w:hAnsi="Segoe"/>
    </w:rPr>
  </w:style>
  <w:style w:type="paragraph" w:styleId="Heading1">
    <w:name w:val="heading 1"/>
    <w:basedOn w:val="Normal"/>
    <w:next w:val="Normal"/>
    <w:link w:val="Heading1Char"/>
    <w:uiPriority w:val="9"/>
    <w:qFormat/>
    <w:rsid w:val="004E71AA"/>
    <w:pPr>
      <w:keepNext/>
      <w:keepLines/>
      <w:spacing w:before="480" w:after="0"/>
      <w:outlineLvl w:val="0"/>
    </w:pPr>
    <w:rPr>
      <w:rFonts w:asciiTheme="majorHAnsi" w:eastAsiaTheme="majorEastAsia" w:hAnsiTheme="majorHAnsi" w:cstheme="majorBidi"/>
      <w:b/>
      <w:bCs/>
      <w:color w:val="0072C6"/>
      <w:sz w:val="32"/>
      <w:szCs w:val="28"/>
    </w:rPr>
  </w:style>
  <w:style w:type="paragraph" w:styleId="Heading2">
    <w:name w:val="heading 2"/>
    <w:basedOn w:val="Normal"/>
    <w:next w:val="Normal"/>
    <w:link w:val="Heading2Char"/>
    <w:uiPriority w:val="9"/>
    <w:unhideWhenUsed/>
    <w:qFormat/>
    <w:rsid w:val="00E077D3"/>
    <w:pPr>
      <w:keepNext/>
      <w:keepLines/>
      <w:spacing w:before="120" w:after="0" w:line="240" w:lineRule="auto"/>
      <w:outlineLvl w:val="1"/>
    </w:pPr>
    <w:rPr>
      <w:rFonts w:asciiTheme="majorHAnsi" w:eastAsiaTheme="majorEastAsia" w:hAnsiTheme="majorHAnsi" w:cstheme="majorBidi"/>
      <w:b/>
      <w:bCs/>
      <w:color w:val="343434" w:themeColor="text2"/>
      <w:sz w:val="28"/>
      <w:szCs w:val="26"/>
    </w:rPr>
  </w:style>
  <w:style w:type="paragraph" w:styleId="Heading3">
    <w:name w:val="heading 3"/>
    <w:basedOn w:val="Normal"/>
    <w:next w:val="Normal"/>
    <w:link w:val="Heading3Char"/>
    <w:uiPriority w:val="9"/>
    <w:unhideWhenUsed/>
    <w:qFormat/>
    <w:rsid w:val="00E077D3"/>
    <w:pPr>
      <w:keepNext/>
      <w:keepLines/>
      <w:spacing w:before="20" w:after="0" w:line="240" w:lineRule="auto"/>
      <w:outlineLvl w:val="2"/>
    </w:pPr>
    <w:rPr>
      <w:rFonts w:eastAsiaTheme="majorEastAsia" w:cstheme="majorBidi"/>
      <w:b/>
      <w:bCs/>
      <w:color w:val="343434" w:themeColor="text2"/>
      <w:sz w:val="24"/>
    </w:rPr>
  </w:style>
  <w:style w:type="paragraph" w:styleId="Heading4">
    <w:name w:val="heading 4"/>
    <w:basedOn w:val="Normal"/>
    <w:next w:val="Normal"/>
    <w:link w:val="Heading4Char"/>
    <w:uiPriority w:val="9"/>
    <w:semiHidden/>
    <w:unhideWhenUsed/>
    <w:qFormat/>
    <w:rsid w:val="00E077D3"/>
    <w:pPr>
      <w:keepNext/>
      <w:keepLines/>
      <w:spacing w:before="200" w:after="0"/>
      <w:outlineLvl w:val="3"/>
    </w:pPr>
    <w:rPr>
      <w:rFonts w:asciiTheme="majorHAnsi" w:eastAsiaTheme="majorEastAsia" w:hAnsiTheme="majorHAnsi" w:cstheme="majorBidi"/>
      <w:b/>
      <w:bCs/>
      <w:i/>
      <w:iCs/>
      <w:color w:val="0072C6"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71AA"/>
    <w:rPr>
      <w:rFonts w:asciiTheme="majorHAnsi" w:eastAsiaTheme="majorEastAsia" w:hAnsiTheme="majorHAnsi" w:cstheme="majorBidi"/>
      <w:b/>
      <w:bCs/>
      <w:color w:val="0072C6"/>
      <w:sz w:val="32"/>
      <w:szCs w:val="28"/>
    </w:rPr>
  </w:style>
  <w:style w:type="character" w:customStyle="1" w:styleId="Heading2Char">
    <w:name w:val="Heading 2 Char"/>
    <w:basedOn w:val="DefaultParagraphFont"/>
    <w:link w:val="Heading2"/>
    <w:uiPriority w:val="9"/>
    <w:rsid w:val="00E077D3"/>
    <w:rPr>
      <w:rFonts w:asciiTheme="majorHAnsi" w:eastAsiaTheme="majorEastAsia" w:hAnsiTheme="majorHAnsi" w:cstheme="majorBidi"/>
      <w:b/>
      <w:bCs/>
      <w:color w:val="343434" w:themeColor="text2"/>
      <w:sz w:val="28"/>
      <w:szCs w:val="26"/>
    </w:rPr>
  </w:style>
  <w:style w:type="character" w:customStyle="1" w:styleId="Heading3Char">
    <w:name w:val="Heading 3 Char"/>
    <w:basedOn w:val="DefaultParagraphFont"/>
    <w:link w:val="Heading3"/>
    <w:uiPriority w:val="9"/>
    <w:rsid w:val="00E077D3"/>
    <w:rPr>
      <w:rFonts w:eastAsiaTheme="majorEastAsia" w:cstheme="majorBidi"/>
      <w:b/>
      <w:bCs/>
      <w:color w:val="343434" w:themeColor="text2"/>
      <w:sz w:val="24"/>
    </w:rPr>
  </w:style>
  <w:style w:type="paragraph" w:customStyle="1" w:styleId="Legalese">
    <w:name w:val="Legalese"/>
    <w:basedOn w:val="Normal"/>
    <w:link w:val="LegaleseChar"/>
    <w:uiPriority w:val="99"/>
    <w:rsid w:val="00E077D3"/>
    <w:pPr>
      <w:spacing w:line="200" w:lineRule="exact"/>
    </w:pPr>
    <w:rPr>
      <w:rFonts w:ascii="Arial" w:hAnsi="Arial"/>
      <w:sz w:val="16"/>
      <w:szCs w:val="16"/>
    </w:rPr>
  </w:style>
  <w:style w:type="character" w:customStyle="1" w:styleId="LegaleseChar">
    <w:name w:val="Legalese Char"/>
    <w:basedOn w:val="DefaultParagraphFont"/>
    <w:link w:val="Legalese"/>
    <w:uiPriority w:val="99"/>
    <w:locked/>
    <w:rsid w:val="00E077D3"/>
    <w:rPr>
      <w:rFonts w:ascii="Arial" w:hAnsi="Arial"/>
      <w:sz w:val="16"/>
      <w:szCs w:val="16"/>
    </w:rPr>
  </w:style>
  <w:style w:type="paragraph" w:styleId="Header">
    <w:name w:val="header"/>
    <w:basedOn w:val="Normal"/>
    <w:link w:val="HeaderChar"/>
    <w:uiPriority w:val="99"/>
    <w:rsid w:val="00E077D3"/>
    <w:pPr>
      <w:pBdr>
        <w:bottom w:val="single" w:sz="4" w:space="1" w:color="auto"/>
      </w:pBdr>
      <w:tabs>
        <w:tab w:val="right" w:pos="7920"/>
        <w:tab w:val="right" w:pos="8640"/>
      </w:tabs>
    </w:pPr>
    <w:rPr>
      <w:rFonts w:ascii="Arial" w:hAnsi="Arial"/>
      <w:b/>
      <w:noProof/>
      <w:sz w:val="16"/>
    </w:rPr>
  </w:style>
  <w:style w:type="character" w:customStyle="1" w:styleId="HeaderChar">
    <w:name w:val="Header Char"/>
    <w:basedOn w:val="DefaultParagraphFont"/>
    <w:link w:val="Header"/>
    <w:uiPriority w:val="99"/>
    <w:rsid w:val="00E077D3"/>
    <w:rPr>
      <w:rFonts w:ascii="Arial" w:hAnsi="Arial"/>
      <w:b/>
      <w:noProof/>
      <w:sz w:val="16"/>
    </w:rPr>
  </w:style>
  <w:style w:type="paragraph" w:styleId="Footer">
    <w:name w:val="footer"/>
    <w:basedOn w:val="Normal"/>
    <w:link w:val="FooterChar"/>
    <w:uiPriority w:val="99"/>
    <w:rsid w:val="00E077D3"/>
    <w:pPr>
      <w:tabs>
        <w:tab w:val="center" w:pos="4320"/>
        <w:tab w:val="right" w:pos="8640"/>
      </w:tabs>
    </w:pPr>
  </w:style>
  <w:style w:type="character" w:customStyle="1" w:styleId="FooterChar">
    <w:name w:val="Footer Char"/>
    <w:basedOn w:val="DefaultParagraphFont"/>
    <w:link w:val="Footer"/>
    <w:uiPriority w:val="99"/>
    <w:rsid w:val="00E077D3"/>
  </w:style>
  <w:style w:type="paragraph" w:customStyle="1" w:styleId="AdditionalInformation">
    <w:name w:val="Additional Information"/>
    <w:basedOn w:val="Normal"/>
    <w:next w:val="Ln1"/>
    <w:link w:val="AdditionalInformationChar"/>
    <w:uiPriority w:val="99"/>
    <w:qFormat/>
    <w:rsid w:val="00E077D3"/>
    <w:pPr>
      <w:numPr>
        <w:ilvl w:val="4"/>
        <w:numId w:val="2"/>
      </w:numPr>
    </w:pPr>
    <w:rPr>
      <w:i/>
      <w:color w:val="5E5E5E" w:themeColor="text1"/>
      <w:sz w:val="20"/>
    </w:rPr>
  </w:style>
  <w:style w:type="paragraph" w:customStyle="1" w:styleId="TableBody">
    <w:name w:val="Table Body"/>
    <w:basedOn w:val="Normal"/>
    <w:uiPriority w:val="99"/>
    <w:rsid w:val="00E077D3"/>
    <w:pPr>
      <w:spacing w:before="40" w:after="60" w:line="220" w:lineRule="exact"/>
      <w:ind w:left="72"/>
    </w:pPr>
    <w:rPr>
      <w:rFonts w:ascii="Arial" w:hAnsi="Arial"/>
      <w:sz w:val="18"/>
      <w:szCs w:val="18"/>
    </w:rPr>
  </w:style>
  <w:style w:type="paragraph" w:customStyle="1" w:styleId="TableHead">
    <w:name w:val="Table Head"/>
    <w:basedOn w:val="Normal"/>
    <w:uiPriority w:val="99"/>
    <w:rsid w:val="00E077D3"/>
    <w:pPr>
      <w:suppressAutoHyphens/>
      <w:spacing w:before="40" w:after="40" w:line="220" w:lineRule="exact"/>
      <w:ind w:left="72"/>
    </w:pPr>
    <w:rPr>
      <w:rFonts w:ascii="Arial" w:hAnsi="Arial"/>
      <w:b/>
      <w:sz w:val="18"/>
      <w:szCs w:val="18"/>
    </w:rPr>
  </w:style>
  <w:style w:type="paragraph" w:customStyle="1" w:styleId="Ln1">
    <w:name w:val="Ln1"/>
    <w:basedOn w:val="Normal"/>
    <w:uiPriority w:val="99"/>
    <w:qFormat/>
    <w:rsid w:val="00E077D3"/>
    <w:pPr>
      <w:numPr>
        <w:numId w:val="21"/>
      </w:numPr>
    </w:pPr>
  </w:style>
  <w:style w:type="paragraph" w:customStyle="1" w:styleId="TableImage">
    <w:name w:val="Table Image"/>
    <w:basedOn w:val="TableBody"/>
    <w:uiPriority w:val="99"/>
    <w:rsid w:val="00E077D3"/>
    <w:pPr>
      <w:spacing w:line="240" w:lineRule="auto"/>
      <w:ind w:left="67"/>
    </w:pPr>
  </w:style>
  <w:style w:type="paragraph" w:customStyle="1" w:styleId="Procedureheading">
    <w:name w:val="Procedure heading"/>
    <w:basedOn w:val="Heading4"/>
    <w:next w:val="ProcedureLeadin"/>
    <w:uiPriority w:val="99"/>
    <w:qFormat/>
    <w:rsid w:val="00E077D3"/>
    <w:pPr>
      <w:numPr>
        <w:numId w:val="1"/>
      </w:numPr>
      <w:tabs>
        <w:tab w:val="num" w:pos="360"/>
      </w:tabs>
      <w:spacing w:after="120"/>
      <w:ind w:left="0" w:firstLine="0"/>
    </w:pPr>
    <w:rPr>
      <w:color w:val="757575" w:themeColor="text1" w:themeTint="D9"/>
    </w:rPr>
  </w:style>
  <w:style w:type="paragraph" w:customStyle="1" w:styleId="Pb">
    <w:name w:val="Pb"/>
    <w:next w:val="Normal"/>
    <w:uiPriority w:val="99"/>
    <w:rsid w:val="00E077D3"/>
    <w:pPr>
      <w:keepNext/>
      <w:pageBreakBefore/>
      <w:framePr w:hSpace="180" w:wrap="around" w:vAnchor="text" w:hAnchor="page" w:y="1"/>
      <w:spacing w:line="80" w:lineRule="exact"/>
      <w:ind w:left="-280"/>
    </w:pPr>
    <w:rPr>
      <w:sz w:val="12"/>
      <w:szCs w:val="20"/>
    </w:rPr>
  </w:style>
  <w:style w:type="paragraph" w:customStyle="1" w:styleId="Warning">
    <w:name w:val="Warning"/>
    <w:basedOn w:val="AdditionalInformation"/>
    <w:next w:val="Ln1"/>
    <w:link w:val="WarningChar"/>
    <w:qFormat/>
    <w:rsid w:val="00E077D3"/>
    <w:pPr>
      <w:numPr>
        <w:numId w:val="3"/>
      </w:numPr>
    </w:pPr>
    <w:rPr>
      <w:color w:val="9E3A38"/>
      <w:szCs w:val="20"/>
    </w:rPr>
  </w:style>
  <w:style w:type="character" w:customStyle="1" w:styleId="AdditionalInformationChar">
    <w:name w:val="Additional Information Char"/>
    <w:basedOn w:val="DefaultParagraphFont"/>
    <w:link w:val="AdditionalInformation"/>
    <w:uiPriority w:val="99"/>
    <w:rsid w:val="00E077D3"/>
    <w:rPr>
      <w:i/>
      <w:color w:val="5E5E5E" w:themeColor="text1"/>
      <w:sz w:val="20"/>
    </w:rPr>
  </w:style>
  <w:style w:type="character" w:customStyle="1" w:styleId="WarningChar">
    <w:name w:val="Warning Char"/>
    <w:basedOn w:val="AdditionalInformationChar"/>
    <w:link w:val="Warning"/>
    <w:rsid w:val="00E077D3"/>
    <w:rPr>
      <w:i/>
      <w:color w:val="9E3A38"/>
      <w:sz w:val="20"/>
      <w:szCs w:val="20"/>
    </w:rPr>
  </w:style>
  <w:style w:type="paragraph" w:customStyle="1" w:styleId="TaskSetupInstructions">
    <w:name w:val="Task Setup Instructions"/>
    <w:basedOn w:val="ListParagraph"/>
    <w:next w:val="Ln1"/>
    <w:link w:val="TaskSetupInstructionsChar"/>
    <w:qFormat/>
    <w:rsid w:val="00E077D3"/>
    <w:pPr>
      <w:numPr>
        <w:numId w:val="4"/>
      </w:numPr>
      <w:spacing w:line="240" w:lineRule="auto"/>
    </w:pPr>
    <w:rPr>
      <w:color w:val="5E5E5E" w:themeColor="text1"/>
      <w:sz w:val="20"/>
      <w:szCs w:val="20"/>
    </w:rPr>
  </w:style>
  <w:style w:type="character" w:customStyle="1" w:styleId="TaskSetupInstructionsChar">
    <w:name w:val="Task Setup Instructions Char"/>
    <w:basedOn w:val="WarningChar"/>
    <w:link w:val="TaskSetupInstructions"/>
    <w:rsid w:val="00E077D3"/>
    <w:rPr>
      <w:rFonts w:ascii="Segoe" w:hAnsi="Segoe"/>
      <w:i w:val="0"/>
      <w:color w:val="5E5E5E" w:themeColor="text1"/>
      <w:sz w:val="20"/>
      <w:szCs w:val="20"/>
    </w:rPr>
  </w:style>
  <w:style w:type="paragraph" w:customStyle="1" w:styleId="CommandLine">
    <w:name w:val="Command Line"/>
    <w:basedOn w:val="Normal"/>
    <w:link w:val="CommandLineChar"/>
    <w:uiPriority w:val="99"/>
    <w:qFormat/>
    <w:rsid w:val="00E077D3"/>
    <w:pPr>
      <w:numPr>
        <w:numId w:val="14"/>
      </w:numPr>
      <w:shd w:val="clear" w:color="auto" w:fill="C0E4FF" w:themeFill="accent1" w:themeFillTint="33"/>
      <w:spacing w:before="180" w:line="220" w:lineRule="exact"/>
      <w:contextualSpacing/>
    </w:pPr>
    <w:rPr>
      <w:rFonts w:ascii="Lucida Sans Typewriter" w:hAnsi="Lucida Sans Typewriter"/>
      <w:color w:val="5E5E5E" w:themeColor="text1"/>
      <w:sz w:val="16"/>
      <w:szCs w:val="16"/>
    </w:rPr>
  </w:style>
  <w:style w:type="character" w:customStyle="1" w:styleId="CommandLineChar">
    <w:name w:val="Command Line Char"/>
    <w:basedOn w:val="DefaultParagraphFont"/>
    <w:link w:val="CommandLine"/>
    <w:uiPriority w:val="99"/>
    <w:locked/>
    <w:rsid w:val="00E077D3"/>
    <w:rPr>
      <w:rFonts w:ascii="Lucida Sans Typewriter" w:hAnsi="Lucida Sans Typewriter"/>
      <w:color w:val="5E5E5E" w:themeColor="text1"/>
      <w:sz w:val="16"/>
      <w:szCs w:val="16"/>
      <w:shd w:val="clear" w:color="auto" w:fill="C0E4FF" w:themeFill="accent1" w:themeFillTint="33"/>
    </w:rPr>
  </w:style>
  <w:style w:type="table" w:customStyle="1" w:styleId="LabSettingList">
    <w:name w:val="Lab Setting List"/>
    <w:basedOn w:val="TableNormal"/>
    <w:uiPriority w:val="99"/>
    <w:qFormat/>
    <w:rsid w:val="00E077D3"/>
    <w:pPr>
      <w:ind w:left="720"/>
      <w:outlineLvl w:val="0"/>
    </w:pPr>
    <w:tblPr>
      <w:tblInd w:w="1195" w:type="dxa"/>
      <w:tblBorders>
        <w:top w:val="single" w:sz="8" w:space="0" w:color="auto"/>
        <w:left w:val="single" w:sz="8" w:space="0" w:color="auto"/>
        <w:bottom w:val="single" w:sz="8" w:space="0" w:color="auto"/>
        <w:right w:val="single" w:sz="8" w:space="0" w:color="auto"/>
        <w:insideH w:val="single" w:sz="8" w:space="0" w:color="auto"/>
      </w:tblBorders>
      <w:tblCellMar>
        <w:top w:w="0" w:type="dxa"/>
        <w:left w:w="108" w:type="dxa"/>
        <w:bottom w:w="0" w:type="dxa"/>
        <w:right w:w="108" w:type="dxa"/>
      </w:tblCellMar>
    </w:tblPr>
    <w:tcPr>
      <w:shd w:val="clear" w:color="auto" w:fill="C0E4FF" w:themeFill="accent1" w:themeFillTint="33"/>
    </w:tcPr>
    <w:tblStylePr w:type="firstRow">
      <w:rPr>
        <w:b/>
      </w:rPr>
      <w:tblPr/>
      <w:tcPr>
        <w:shd w:val="clear" w:color="auto" w:fill="ADADAD" w:themeFill="text2" w:themeFillTint="66"/>
      </w:tcPr>
    </w:tblStylePr>
  </w:style>
  <w:style w:type="paragraph" w:styleId="NoSpacing">
    <w:name w:val="No Spacing"/>
    <w:link w:val="NoSpacingChar"/>
    <w:uiPriority w:val="1"/>
    <w:qFormat/>
    <w:rsid w:val="00E077D3"/>
    <w:pPr>
      <w:spacing w:after="0" w:line="240" w:lineRule="auto"/>
    </w:pPr>
  </w:style>
  <w:style w:type="character" w:customStyle="1" w:styleId="NoSpacingChar">
    <w:name w:val="No Spacing Char"/>
    <w:basedOn w:val="DefaultParagraphFont"/>
    <w:link w:val="NoSpacing"/>
    <w:uiPriority w:val="1"/>
    <w:rsid w:val="00E077D3"/>
  </w:style>
  <w:style w:type="paragraph" w:customStyle="1" w:styleId="ExerciseLeadin">
    <w:name w:val="Exercise Leadin"/>
    <w:basedOn w:val="Normal"/>
    <w:link w:val="ExerciseLeadinChar"/>
    <w:qFormat/>
    <w:rsid w:val="004B0D0C"/>
  </w:style>
  <w:style w:type="character" w:customStyle="1" w:styleId="ExerciseLeadinChar">
    <w:name w:val="Exercise Leadin Char"/>
    <w:basedOn w:val="DefaultParagraphFont"/>
    <w:link w:val="ExerciseLeadin"/>
    <w:rsid w:val="004B0D0C"/>
    <w:rPr>
      <w:rFonts w:ascii="Segoe" w:hAnsi="Segoe"/>
    </w:rPr>
  </w:style>
  <w:style w:type="paragraph" w:styleId="Title">
    <w:name w:val="Title"/>
    <w:basedOn w:val="Normal"/>
    <w:next w:val="Normal"/>
    <w:link w:val="TitleChar"/>
    <w:uiPriority w:val="10"/>
    <w:qFormat/>
    <w:rsid w:val="00E077D3"/>
    <w:pPr>
      <w:spacing w:after="120" w:line="240" w:lineRule="auto"/>
      <w:contextualSpacing/>
    </w:pPr>
    <w:rPr>
      <w:rFonts w:asciiTheme="majorHAnsi" w:eastAsiaTheme="majorEastAsia" w:hAnsiTheme="majorHAnsi" w:cstheme="majorBidi"/>
      <w:color w:val="343434" w:themeColor="text2"/>
      <w:spacing w:val="30"/>
      <w:kern w:val="28"/>
      <w:sz w:val="72"/>
      <w:szCs w:val="52"/>
    </w:rPr>
  </w:style>
  <w:style w:type="character" w:customStyle="1" w:styleId="TitleChar">
    <w:name w:val="Title Char"/>
    <w:basedOn w:val="DefaultParagraphFont"/>
    <w:link w:val="Title"/>
    <w:uiPriority w:val="10"/>
    <w:rsid w:val="00E077D3"/>
    <w:rPr>
      <w:rFonts w:asciiTheme="majorHAnsi" w:eastAsiaTheme="majorEastAsia" w:hAnsiTheme="majorHAnsi" w:cstheme="majorBidi"/>
      <w:color w:val="343434" w:themeColor="text2"/>
      <w:spacing w:val="30"/>
      <w:kern w:val="28"/>
      <w:sz w:val="72"/>
      <w:szCs w:val="52"/>
    </w:rPr>
  </w:style>
  <w:style w:type="paragraph" w:customStyle="1" w:styleId="ProcedureLeadin">
    <w:name w:val="Procedure Leadin"/>
    <w:basedOn w:val="Normal"/>
    <w:next w:val="TaskSetupInstructions"/>
    <w:qFormat/>
    <w:rsid w:val="00E077D3"/>
    <w:pPr>
      <w:ind w:left="720"/>
    </w:pPr>
  </w:style>
  <w:style w:type="paragraph" w:customStyle="1" w:styleId="IntroBodyText">
    <w:name w:val="Intro Body Text"/>
    <w:basedOn w:val="Normal"/>
    <w:qFormat/>
    <w:rsid w:val="00E077D3"/>
    <w:pPr>
      <w:ind w:left="720"/>
    </w:pPr>
  </w:style>
  <w:style w:type="paragraph" w:customStyle="1" w:styleId="Lb1Intro">
    <w:name w:val="Lb1 Intro"/>
    <w:basedOn w:val="IntroBodyText"/>
    <w:qFormat/>
    <w:rsid w:val="00E077D3"/>
    <w:pPr>
      <w:numPr>
        <w:numId w:val="6"/>
      </w:numPr>
      <w:ind w:left="1440"/>
    </w:pPr>
  </w:style>
  <w:style w:type="paragraph" w:customStyle="1" w:styleId="Lb2Intro">
    <w:name w:val="Lb2 Intro"/>
    <w:basedOn w:val="IntroBodyText"/>
    <w:qFormat/>
    <w:rsid w:val="00E077D3"/>
    <w:pPr>
      <w:numPr>
        <w:numId w:val="5"/>
      </w:numPr>
      <w:ind w:left="1800"/>
    </w:pPr>
  </w:style>
  <w:style w:type="paragraph" w:customStyle="1" w:styleId="LbKeyPoint">
    <w:name w:val="Lb Key Point"/>
    <w:basedOn w:val="Lb1Intro"/>
    <w:qFormat/>
    <w:rsid w:val="00E077D3"/>
    <w:pPr>
      <w:numPr>
        <w:numId w:val="7"/>
      </w:numPr>
      <w:spacing w:line="360" w:lineRule="exact"/>
      <w:contextualSpacing/>
    </w:pPr>
  </w:style>
  <w:style w:type="paragraph" w:customStyle="1" w:styleId="ScreenCapture">
    <w:name w:val="Screen Capture"/>
    <w:basedOn w:val="Normal"/>
    <w:next w:val="AdditionalInformation"/>
    <w:qFormat/>
    <w:rsid w:val="00E077D3"/>
    <w:pPr>
      <w:spacing w:after="120"/>
      <w:ind w:left="360"/>
    </w:pPr>
  </w:style>
  <w:style w:type="paragraph" w:customStyle="1" w:styleId="ScreenCaptureCaption">
    <w:name w:val="Screen Capture Caption"/>
    <w:basedOn w:val="AdditionalInformation"/>
    <w:qFormat/>
    <w:rsid w:val="00E077D3"/>
    <w:pPr>
      <w:numPr>
        <w:ilvl w:val="2"/>
        <w:numId w:val="8"/>
      </w:numPr>
      <w:tabs>
        <w:tab w:val="num" w:pos="360"/>
      </w:tabs>
      <w:spacing w:after="120"/>
    </w:pPr>
  </w:style>
  <w:style w:type="paragraph" w:customStyle="1" w:styleId="tips">
    <w:name w:val="tips"/>
    <w:basedOn w:val="CommandLine"/>
    <w:link w:val="tipsChar"/>
    <w:rsid w:val="00E077D3"/>
    <w:pPr>
      <w:pBdr>
        <w:top w:val="single" w:sz="4" w:space="1" w:color="auto"/>
        <w:left w:val="single" w:sz="4" w:space="4" w:color="auto"/>
        <w:bottom w:val="single" w:sz="4" w:space="1" w:color="auto"/>
        <w:right w:val="single" w:sz="4" w:space="4" w:color="auto"/>
      </w:pBdr>
      <w:shd w:val="clear" w:color="auto" w:fill="ECF133"/>
    </w:pPr>
  </w:style>
  <w:style w:type="character" w:customStyle="1" w:styleId="tipsChar">
    <w:name w:val="tips Char"/>
    <w:basedOn w:val="CommandLineChar"/>
    <w:link w:val="tips"/>
    <w:rsid w:val="00E077D3"/>
    <w:rPr>
      <w:rFonts w:ascii="Lucida Sans Typewriter" w:hAnsi="Lucida Sans Typewriter"/>
      <w:color w:val="5E5E5E" w:themeColor="text1"/>
      <w:sz w:val="16"/>
      <w:szCs w:val="16"/>
      <w:shd w:val="clear" w:color="auto" w:fill="ECF133"/>
    </w:rPr>
  </w:style>
  <w:style w:type="character" w:customStyle="1" w:styleId="Heading4Char">
    <w:name w:val="Heading 4 Char"/>
    <w:basedOn w:val="DefaultParagraphFont"/>
    <w:link w:val="Heading4"/>
    <w:uiPriority w:val="9"/>
    <w:semiHidden/>
    <w:rsid w:val="00E077D3"/>
    <w:rPr>
      <w:rFonts w:asciiTheme="majorHAnsi" w:eastAsiaTheme="majorEastAsia" w:hAnsiTheme="majorHAnsi" w:cstheme="majorBidi"/>
      <w:b/>
      <w:bCs/>
      <w:i/>
      <w:iCs/>
      <w:color w:val="0072C6" w:themeColor="accent1"/>
    </w:rPr>
  </w:style>
  <w:style w:type="paragraph" w:styleId="ListParagraph">
    <w:name w:val="List Paragraph"/>
    <w:basedOn w:val="Normal"/>
    <w:link w:val="ListParagraphChar"/>
    <w:uiPriority w:val="34"/>
    <w:qFormat/>
    <w:rsid w:val="00E077D3"/>
    <w:pPr>
      <w:ind w:left="720"/>
      <w:contextualSpacing/>
    </w:pPr>
  </w:style>
  <w:style w:type="paragraph" w:styleId="BalloonText">
    <w:name w:val="Balloon Text"/>
    <w:basedOn w:val="Normal"/>
    <w:link w:val="BalloonTextChar"/>
    <w:uiPriority w:val="99"/>
    <w:semiHidden/>
    <w:unhideWhenUsed/>
    <w:rsid w:val="00E077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7D3"/>
    <w:rPr>
      <w:rFonts w:ascii="Tahoma" w:hAnsi="Tahoma" w:cs="Tahoma"/>
      <w:sz w:val="16"/>
      <w:szCs w:val="16"/>
    </w:rPr>
  </w:style>
  <w:style w:type="character" w:customStyle="1" w:styleId="ListParagraphChar">
    <w:name w:val="List Paragraph Char"/>
    <w:basedOn w:val="DefaultParagraphFont"/>
    <w:link w:val="ListParagraph"/>
    <w:uiPriority w:val="34"/>
    <w:locked/>
    <w:rsid w:val="007646B2"/>
  </w:style>
  <w:style w:type="character" w:customStyle="1" w:styleId="AA-NormalChar">
    <w:name w:val="AA-Normal Char"/>
    <w:link w:val="AA-Normal"/>
    <w:locked/>
    <w:rsid w:val="007646B2"/>
    <w:rPr>
      <w:rFonts w:ascii="Segoe UI" w:hAnsi="Segoe UI" w:cs="Segoe UI"/>
    </w:rPr>
  </w:style>
  <w:style w:type="paragraph" w:customStyle="1" w:styleId="AA-Normal">
    <w:name w:val="AA-Normal"/>
    <w:basedOn w:val="Normal"/>
    <w:link w:val="AA-NormalChar"/>
    <w:qFormat/>
    <w:rsid w:val="007646B2"/>
    <w:pPr>
      <w:spacing w:before="120" w:after="120"/>
      <w:jc w:val="both"/>
    </w:pPr>
    <w:rPr>
      <w:rFonts w:ascii="Segoe UI" w:hAnsi="Segoe UI" w:cs="Segoe UI"/>
    </w:rPr>
  </w:style>
  <w:style w:type="table" w:styleId="TableGrid">
    <w:name w:val="Table Grid"/>
    <w:basedOn w:val="TableNormal"/>
    <w:uiPriority w:val="59"/>
    <w:rsid w:val="007646B2"/>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Code">
    <w:name w:val="Code"/>
    <w:basedOn w:val="Normal"/>
    <w:qFormat/>
    <w:rsid w:val="00D5380A"/>
    <w:pPr>
      <w:keepNext/>
      <w:keepLines/>
      <w:widowControl w:val="0"/>
      <w:shd w:val="clear" w:color="auto" w:fill="E6E6E6"/>
      <w:suppressAutoHyphens/>
      <w:autoSpaceDE w:val="0"/>
      <w:autoSpaceDN w:val="0"/>
      <w:adjustRightInd w:val="0"/>
      <w:spacing w:after="0" w:line="240" w:lineRule="auto"/>
      <w:ind w:left="357"/>
    </w:pPr>
    <w:rPr>
      <w:rFonts w:ascii="Courier New" w:eastAsia="Times New Roman" w:hAnsi="Courier New" w:cs="Courier New"/>
      <w:noProof/>
      <w:sz w:val="20"/>
      <w:szCs w:val="20"/>
    </w:rPr>
  </w:style>
  <w:style w:type="character" w:styleId="Hyperlink">
    <w:name w:val="Hyperlink"/>
    <w:basedOn w:val="DefaultParagraphFont"/>
    <w:rsid w:val="00065491"/>
    <w:rPr>
      <w:rFonts w:cs="Times New Roman"/>
      <w:color w:val="0000FF"/>
      <w:u w:val="none"/>
    </w:rPr>
  </w:style>
  <w:style w:type="table" w:styleId="LightList-Accent1">
    <w:name w:val="Light List Accent 1"/>
    <w:basedOn w:val="TableNormal"/>
    <w:uiPriority w:val="61"/>
    <w:rsid w:val="004E71AA"/>
    <w:pPr>
      <w:spacing w:after="0" w:line="240" w:lineRule="auto"/>
    </w:pPr>
    <w:tblPr>
      <w:tblStyleRowBandSize w:val="1"/>
      <w:tblStyleColBandSize w:val="1"/>
      <w:tblInd w:w="0" w:type="dxa"/>
      <w:tblBorders>
        <w:top w:val="single" w:sz="8" w:space="0" w:color="0072C6" w:themeColor="accent1"/>
        <w:left w:val="single" w:sz="8" w:space="0" w:color="0072C6" w:themeColor="accent1"/>
        <w:bottom w:val="single" w:sz="8" w:space="0" w:color="0072C6" w:themeColor="accent1"/>
        <w:right w:val="single" w:sz="8" w:space="0" w:color="0072C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72C6" w:themeFill="accent1"/>
      </w:tcPr>
    </w:tblStylePr>
    <w:tblStylePr w:type="lastRow">
      <w:pPr>
        <w:spacing w:before="0" w:after="0" w:line="240" w:lineRule="auto"/>
      </w:pPr>
      <w:rPr>
        <w:b/>
        <w:bCs/>
      </w:rPr>
      <w:tblPr/>
      <w:tcPr>
        <w:tcBorders>
          <w:top w:val="double" w:sz="6" w:space="0" w:color="0072C6" w:themeColor="accent1"/>
          <w:left w:val="single" w:sz="8" w:space="0" w:color="0072C6" w:themeColor="accent1"/>
          <w:bottom w:val="single" w:sz="8" w:space="0" w:color="0072C6" w:themeColor="accent1"/>
          <w:right w:val="single" w:sz="8" w:space="0" w:color="0072C6" w:themeColor="accent1"/>
        </w:tcBorders>
      </w:tcPr>
    </w:tblStylePr>
    <w:tblStylePr w:type="firstCol">
      <w:rPr>
        <w:b/>
        <w:bCs/>
      </w:rPr>
    </w:tblStylePr>
    <w:tblStylePr w:type="lastCol">
      <w:rPr>
        <w:b/>
        <w:bCs/>
      </w:rPr>
    </w:tblStylePr>
    <w:tblStylePr w:type="band1Vert">
      <w:tblPr/>
      <w:tcPr>
        <w:tcBorders>
          <w:top w:val="single" w:sz="8" w:space="0" w:color="0072C6" w:themeColor="accent1"/>
          <w:left w:val="single" w:sz="8" w:space="0" w:color="0072C6" w:themeColor="accent1"/>
          <w:bottom w:val="single" w:sz="8" w:space="0" w:color="0072C6" w:themeColor="accent1"/>
          <w:right w:val="single" w:sz="8" w:space="0" w:color="0072C6" w:themeColor="accent1"/>
        </w:tcBorders>
      </w:tcPr>
    </w:tblStylePr>
    <w:tblStylePr w:type="band1Horz">
      <w:tblPr/>
      <w:tcPr>
        <w:tcBorders>
          <w:top w:val="single" w:sz="8" w:space="0" w:color="0072C6" w:themeColor="accent1"/>
          <w:left w:val="single" w:sz="8" w:space="0" w:color="0072C6" w:themeColor="accent1"/>
          <w:bottom w:val="single" w:sz="8" w:space="0" w:color="0072C6" w:themeColor="accent1"/>
          <w:right w:val="single" w:sz="8" w:space="0" w:color="0072C6" w:themeColor="accent1"/>
        </w:tcBorders>
      </w:tcPr>
    </w:tblStylePr>
  </w:style>
  <w:style w:type="character" w:styleId="CommentReference">
    <w:name w:val="annotation reference"/>
    <w:basedOn w:val="DefaultParagraphFont"/>
    <w:uiPriority w:val="99"/>
    <w:semiHidden/>
    <w:unhideWhenUsed/>
    <w:rsid w:val="002C7CA6"/>
    <w:rPr>
      <w:sz w:val="16"/>
      <w:szCs w:val="16"/>
    </w:rPr>
  </w:style>
  <w:style w:type="paragraph" w:styleId="CommentText">
    <w:name w:val="annotation text"/>
    <w:basedOn w:val="Normal"/>
    <w:link w:val="CommentTextChar"/>
    <w:uiPriority w:val="99"/>
    <w:semiHidden/>
    <w:unhideWhenUsed/>
    <w:rsid w:val="002C7CA6"/>
    <w:pPr>
      <w:spacing w:line="240" w:lineRule="auto"/>
    </w:pPr>
    <w:rPr>
      <w:sz w:val="20"/>
      <w:szCs w:val="20"/>
    </w:rPr>
  </w:style>
  <w:style w:type="character" w:customStyle="1" w:styleId="CommentTextChar">
    <w:name w:val="Comment Text Char"/>
    <w:basedOn w:val="DefaultParagraphFont"/>
    <w:link w:val="CommentText"/>
    <w:uiPriority w:val="99"/>
    <w:semiHidden/>
    <w:rsid w:val="002C7CA6"/>
    <w:rPr>
      <w:rFonts w:ascii="Segoe" w:hAnsi="Segoe"/>
      <w:sz w:val="20"/>
      <w:szCs w:val="20"/>
    </w:rPr>
  </w:style>
  <w:style w:type="paragraph" w:styleId="CommentSubject">
    <w:name w:val="annotation subject"/>
    <w:basedOn w:val="CommentText"/>
    <w:next w:val="CommentText"/>
    <w:link w:val="CommentSubjectChar"/>
    <w:uiPriority w:val="99"/>
    <w:semiHidden/>
    <w:unhideWhenUsed/>
    <w:rsid w:val="002C7CA6"/>
    <w:rPr>
      <w:b/>
      <w:bCs/>
    </w:rPr>
  </w:style>
  <w:style w:type="character" w:customStyle="1" w:styleId="CommentSubjectChar">
    <w:name w:val="Comment Subject Char"/>
    <w:basedOn w:val="CommentTextChar"/>
    <w:link w:val="CommentSubject"/>
    <w:uiPriority w:val="99"/>
    <w:semiHidden/>
    <w:rsid w:val="002C7CA6"/>
    <w:rPr>
      <w:rFonts w:ascii="Segoe" w:hAnsi="Segoe"/>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intranet.contoso.com/sites/ProductCatalog" TargetMode="External"/><Relationship Id="rId21" Type="http://schemas.openxmlformats.org/officeDocument/2006/relationships/hyperlink" Target="http://intranet.contoso.com" TargetMode="External"/><Relationship Id="rId34" Type="http://schemas.openxmlformats.org/officeDocument/2006/relationships/image" Target="media/image20.png"/><Relationship Id="rId42" Type="http://schemas.openxmlformats.org/officeDocument/2006/relationships/hyperlink" Target="http://intranet.contoso.com/sites/ProductCatalog" TargetMode="External"/><Relationship Id="rId47" Type="http://schemas.openxmlformats.org/officeDocument/2006/relationships/image" Target="media/image29.png"/><Relationship Id="rId50" Type="http://schemas.openxmlformats.org/officeDocument/2006/relationships/image" Target="media/image31.png"/><Relationship Id="rId55" Type="http://schemas.openxmlformats.org/officeDocument/2006/relationships/hyperlink" Target="http://intranet.contoso.com/sites/wcm" TargetMode="External"/><Relationship Id="rId63" Type="http://schemas.openxmlformats.org/officeDocument/2006/relationships/image" Target="media/image40.png"/><Relationship Id="rId68" Type="http://schemas.openxmlformats.org/officeDocument/2006/relationships/header" Target="header1.xml"/><Relationship Id="rId7" Type="http://schemas.openxmlformats.org/officeDocument/2006/relationships/webSettings" Target="webSetting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yperlink" Target="http://intranet.contoso.com"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hyperlink" Target="http://intranet.contoso.com/sites/wcm" TargetMode="External"/><Relationship Id="rId58" Type="http://schemas.openxmlformats.org/officeDocument/2006/relationships/image" Target="media/image37.png"/><Relationship Id="rId66" Type="http://schemas.openxmlformats.org/officeDocument/2006/relationships/image" Target="media/image43.pn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0.png"/><Relationship Id="rId57" Type="http://schemas.openxmlformats.org/officeDocument/2006/relationships/image" Target="media/image36.png"/><Relationship Id="rId61" Type="http://schemas.openxmlformats.org/officeDocument/2006/relationships/image" Target="media/image38.png"/><Relationship Id="rId10" Type="http://schemas.openxmlformats.org/officeDocument/2006/relationships/hyperlink" Target="http://intranet.contoso.com" TargetMode="Externa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hyperlink" Target="http://intranet.contoso.com/sites/wcm" TargetMode="External"/><Relationship Id="rId52" Type="http://schemas.openxmlformats.org/officeDocument/2006/relationships/image" Target="media/image33.png"/><Relationship Id="rId60" Type="http://schemas.openxmlformats.org/officeDocument/2006/relationships/hyperlink" Target="http://intranet.contoso.com/sites/wcm" TargetMode="External"/><Relationship Id="rId65" Type="http://schemas.openxmlformats.org/officeDocument/2006/relationships/image" Target="media/image42.png"/><Relationship Id="rId73"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intranet.contoso.com/sites/ProductCatalog" TargetMode="External"/><Relationship Id="rId22" Type="http://schemas.openxmlformats.org/officeDocument/2006/relationships/image" Target="media/image9.tmp"/><Relationship Id="rId27" Type="http://schemas.openxmlformats.org/officeDocument/2006/relationships/hyperlink" Target="http://intranet.contoso.com/sites/wcm"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hyperlink" Target="http://intranet.contoso.com/sites/wcm" TargetMode="External"/><Relationship Id="rId56" Type="http://schemas.openxmlformats.org/officeDocument/2006/relationships/image" Target="media/image35.png"/><Relationship Id="rId64" Type="http://schemas.openxmlformats.org/officeDocument/2006/relationships/image" Target="media/image41.png"/><Relationship Id="rId69" Type="http://schemas.openxmlformats.org/officeDocument/2006/relationships/header" Target="header2.xml"/><Relationship Id="rId8" Type="http://schemas.openxmlformats.org/officeDocument/2006/relationships/footnotes" Target="footnotes.xml"/><Relationship Id="rId51" Type="http://schemas.openxmlformats.org/officeDocument/2006/relationships/image" Target="media/image32.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intranet.contoso.com/sites/wc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intranet.contoso.com/sites/wcm" TargetMode="External"/><Relationship Id="rId59" Type="http://schemas.openxmlformats.org/officeDocument/2006/relationships/hyperlink" Target="http://intranet.contoso.com/sites/wcm" TargetMode="External"/><Relationship Id="rId67" Type="http://schemas.openxmlformats.org/officeDocument/2006/relationships/image" Target="media/image44.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4.png"/><Relationship Id="rId62" Type="http://schemas.openxmlformats.org/officeDocument/2006/relationships/image" Target="media/image39.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_rels/header3.xml.rels><?xml version="1.0" encoding="UTF-8" standalone="yes"?>
<Relationships xmlns="http://schemas.openxmlformats.org/package/2006/relationships"><Relationship Id="rId1" Type="http://schemas.openxmlformats.org/officeDocument/2006/relationships/image" Target="media/image4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Mesh\My%20Clients\Microsoft\2011-FY11Q3-Q4%20-%20O15%20training%20kit\O15%20Project\Ignite%20DEV%20-%20Module%20Resources\Beta%201%20Refresh%20(blue)%20templates\Demo%20Script%20B1R%20-%20Template.dotx" TargetMode="External"/></Relationships>
</file>

<file path=word/theme/theme1.xml><?xml version="1.0" encoding="utf-8"?>
<a:theme xmlns:a="http://schemas.openxmlformats.org/drawingml/2006/main" name="Office Theme">
  <a:themeElements>
    <a:clrScheme name="Ignite">
      <a:dk1>
        <a:srgbClr val="5E5E5E"/>
      </a:dk1>
      <a:lt1>
        <a:srgbClr val="FFFFFF"/>
      </a:lt1>
      <a:dk2>
        <a:srgbClr val="343434"/>
      </a:dk2>
      <a:lt2>
        <a:srgbClr val="4766C9"/>
      </a:lt2>
      <a:accent1>
        <a:srgbClr val="0072C6"/>
      </a:accent1>
      <a:accent2>
        <a:srgbClr val="777777"/>
      </a:accent2>
      <a:accent3>
        <a:srgbClr val="EAEAEA"/>
      </a:accent3>
      <a:accent4>
        <a:srgbClr val="F1D009"/>
      </a:accent4>
      <a:accent5>
        <a:srgbClr val="FFA514"/>
      </a:accent5>
      <a:accent6>
        <a:srgbClr val="85A0DB"/>
      </a:accent6>
      <a:hlink>
        <a:srgbClr val="4766C9"/>
      </a:hlink>
      <a:folHlink>
        <a:srgbClr val="85A0D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26B5A2C26EEF40AFBCF0C1B04F8553" ma:contentTypeVersion="5" ma:contentTypeDescription="Create a new document." ma:contentTypeScope="" ma:versionID="26c2f65ef8b1ce1751bc9d2ae455b8bd">
  <xsd:schema xmlns:xsd="http://www.w3.org/2001/XMLSchema" xmlns:xs="http://www.w3.org/2001/XMLSchema" xmlns:p="http://schemas.microsoft.com/office/2006/metadata/properties" xmlns:ns2="230e9df3-be65-4c73-a93b-d1236ebd677e" xmlns:ns3="599cd624-ac8d-42bd-9548-f6af1401bb7c" targetNamespace="http://schemas.microsoft.com/office/2006/metadata/properties" ma:root="true" ma:fieldsID="e46580ab89dba51435eb0375720ebc50" ns2:_="" ns3:_="">
    <xsd:import namespace="230e9df3-be65-4c73-a93b-d1236ebd677e"/>
    <xsd:import namespace="599cd624-ac8d-42bd-9548-f6af1401bb7c"/>
    <xsd:element name="properties">
      <xsd:complexType>
        <xsd:sequence>
          <xsd:element name="documentManagement">
            <xsd:complexType>
              <xsd:all>
                <xsd:element ref="ns2:TaxKeywordTaxHTField" minOccurs="0"/>
                <xsd:element ref="ns2:TaxCatchAll" minOccurs="0"/>
                <xsd:element ref="ns3:Audienc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KeywordTaxHTField" ma:index="9" nillable="true" ma:taxonomy="true" ma:internalName="TaxKeywordTaxHTField" ma:taxonomyFieldName="TaxKeyword" ma:displayName="Enterprise Keywords" ma:fieldId="{23f27201-bee3-471e-b2e7-b64fd8b7ca38}" ma:taxonomyMulti="true" ma:sspId="e385fb40-52d4-4fae-9c5b-3e8ff8a5878e" ma:termSetId="00000000-0000-0000-0000-000000000000" ma:anchorId="00000000-0000-0000-0000-000000000000" ma:open="true" ma:isKeyword="true">
      <xsd:complexType>
        <xsd:sequence>
          <xsd:element ref="pc:Terms" minOccurs="0" maxOccurs="1"/>
        </xsd:sequence>
      </xsd:complexType>
    </xsd:element>
    <xsd:element name="TaxCatchAll" ma:index="10" nillable="true" ma:displayName="Taxonomy Catch All Column" ma:hidden="true" ma:list="{97972d1c-aaea-41e5-b225-016eddaef686}" ma:internalName="TaxCatchAll" ma:showField="CatchAllData" ma:web="8a3a7d93-c4dd-4ad3-86ee-7a3cc0f6142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99cd624-ac8d-42bd-9548-f6af1401bb7c" elementFormDefault="qualified">
    <xsd:import namespace="http://schemas.microsoft.com/office/2006/documentManagement/types"/>
    <xsd:import namespace="http://schemas.microsoft.com/office/infopath/2007/PartnerControls"/>
    <xsd:element name="Audience" ma:index="11" nillable="true" ma:displayName="Audience" ma:internalName="Audience">
      <xsd:complexType>
        <xsd:complexContent>
          <xsd:extension base="dms:MultiChoice">
            <xsd:sequence>
              <xsd:element name="Value" maxOccurs="unbounded" minOccurs="0" nillable="true">
                <xsd:simpleType>
                  <xsd:restriction base="dms:Choice">
                    <xsd:enumeration value="IT Professional"/>
                    <xsd:enumeration value="Developer"/>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udience xmlns="599cd624-ac8d-42bd-9548-f6af1401bb7c"/>
    <TaxKeywordTaxHTField xmlns="230e9df3-be65-4c73-a93b-d1236ebd677e">
      <Terms xmlns="http://schemas.microsoft.com/office/infopath/2007/PartnerControls"/>
    </TaxKeywordTaxHTField>
    <TaxCatchAll xmlns="230e9df3-be65-4c73-a93b-d1236ebd677e"/>
  </documentManagement>
</p:properties>
</file>

<file path=customXml/itemProps1.xml><?xml version="1.0" encoding="utf-8"?>
<ds:datastoreItem xmlns:ds="http://schemas.openxmlformats.org/officeDocument/2006/customXml" ds:itemID="{7D5E7E23-5EF6-4C63-A3BF-8A56F9E3C3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599cd624-ac8d-42bd-9548-f6af1401bb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5A9AAA-5CE7-4A8C-A7DF-3C686CB5A3EB}">
  <ds:schemaRefs>
    <ds:schemaRef ds:uri="http://schemas.microsoft.com/sharepoint/v3/contenttype/forms"/>
  </ds:schemaRefs>
</ds:datastoreItem>
</file>

<file path=customXml/itemProps3.xml><?xml version="1.0" encoding="utf-8"?>
<ds:datastoreItem xmlns:ds="http://schemas.openxmlformats.org/officeDocument/2006/customXml" ds:itemID="{CF60A0CC-CE8A-449D-9D41-1EDB316F1A95}">
  <ds:schemaRefs>
    <ds:schemaRef ds:uri="http://schemas.microsoft.com/office/2006/metadata/properties"/>
    <ds:schemaRef ds:uri="http://schemas.microsoft.com/office/infopath/2007/PartnerControls"/>
    <ds:schemaRef ds:uri="599cd624-ac8d-42bd-9548-f6af1401bb7c"/>
    <ds:schemaRef ds:uri="230e9df3-be65-4c73-a93b-d1236ebd677e"/>
  </ds:schemaRefs>
</ds:datastoreItem>
</file>

<file path=docProps/app.xml><?xml version="1.0" encoding="utf-8"?>
<Properties xmlns="http://schemas.openxmlformats.org/officeDocument/2006/extended-properties" xmlns:vt="http://schemas.openxmlformats.org/officeDocument/2006/docPropsVTypes">
  <Template>Demo Script B1R - Template</Template>
  <TotalTime>294</TotalTime>
  <Pages>32</Pages>
  <Words>3187</Words>
  <Characters>18171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SharePoint 2013 - Structured Content &amp; Managed Navigation</vt:lpstr>
    </vt:vector>
  </TitlesOfParts>
  <Company>Microsoft Corporation</Company>
  <LinksUpToDate>false</LinksUpToDate>
  <CharactersWithSpaces>21316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SharePoint 2013 - Structured Content &amp; Managed Navigation</dc:title>
  <dc:creator>Andrew Connell</dc:creator>
  <cp:lastModifiedBy>Windows User</cp:lastModifiedBy>
  <cp:revision>51</cp:revision>
  <dcterms:created xsi:type="dcterms:W3CDTF">2012-06-22T10:19:00Z</dcterms:created>
  <dcterms:modified xsi:type="dcterms:W3CDTF">2012-11-04T21:09:00Z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0x010100F726B5A2C26EEF40AFBCF0C1B04F8553</vt:lpwstr>
  </property>
</Properties>
</file>